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67A2A" w14:textId="77777777" w:rsidR="00F97C50" w:rsidRDefault="00F97C50" w:rsidP="002F2180">
      <w:pPr>
        <w:pStyle w:val="Title"/>
        <w:tabs>
          <w:tab w:val="left" w:pos="3828"/>
        </w:tabs>
      </w:pPr>
    </w:p>
    <w:p w14:paraId="573974C6" w14:textId="6B0391D1" w:rsidR="00FC7248" w:rsidRPr="005F2B7E" w:rsidRDefault="00FC7248" w:rsidP="005F2B7E">
      <w:pPr>
        <w:pStyle w:val="Title"/>
      </w:pPr>
      <w:r w:rsidRPr="005F2B7E">
        <w:rPr>
          <w:b/>
        </w:rPr>
        <w:t>LAB 1 - IN</w:t>
      </w:r>
      <w:r w:rsidR="0006451B">
        <w:rPr>
          <w:b/>
        </w:rPr>
        <w:t>TRODUCTION TO ENTERPRISE PORTAL</w:t>
      </w:r>
    </w:p>
    <w:p w14:paraId="5241AFC3" w14:textId="77777777" w:rsidR="00F97C50" w:rsidRDefault="00F97C50"/>
    <w:p w14:paraId="3D00B1E5" w14:textId="77777777" w:rsidR="00FC7248" w:rsidRDefault="00FC7248" w:rsidP="002A063B">
      <w:pPr>
        <w:pStyle w:val="Heading1"/>
      </w:pPr>
      <w:r w:rsidRPr="00666B93">
        <w:t>OBJECTIVE AND LEARNING OUTCOMES</w:t>
      </w:r>
    </w:p>
    <w:p w14:paraId="5EB560CD" w14:textId="77777777" w:rsidR="00FC7248" w:rsidRPr="00FC7248" w:rsidRDefault="00FC7248" w:rsidP="002A063B">
      <w:pPr>
        <w:pStyle w:val="Heading2"/>
      </w:pPr>
      <w:r>
        <w:t>O</w:t>
      </w:r>
      <w:r w:rsidRPr="00FC7248">
        <w:t>BJECTIVE</w:t>
      </w:r>
    </w:p>
    <w:p w14:paraId="6F4F84AB" w14:textId="5815E6D4" w:rsidR="00FC7248" w:rsidRDefault="00FC7248" w:rsidP="00FC7248">
      <w:pPr>
        <w:rPr>
          <w:rFonts w:cs="Arial"/>
        </w:rPr>
      </w:pPr>
      <w:r w:rsidRPr="00676394">
        <w:rPr>
          <w:rFonts w:cs="Arial"/>
        </w:rPr>
        <w:t xml:space="preserve">The objective of this </w:t>
      </w:r>
      <w:r>
        <w:rPr>
          <w:rFonts w:cs="Arial"/>
        </w:rPr>
        <w:t xml:space="preserve">lab exercise is to provide </w:t>
      </w:r>
      <w:r w:rsidRPr="00676394">
        <w:rPr>
          <w:rFonts w:cs="Arial"/>
        </w:rPr>
        <w:t xml:space="preserve">an overview </w:t>
      </w:r>
      <w:r>
        <w:rPr>
          <w:rFonts w:cs="Arial"/>
        </w:rPr>
        <w:t xml:space="preserve">on </w:t>
      </w:r>
      <w:r w:rsidR="00292641">
        <w:rPr>
          <w:rFonts w:cs="Arial"/>
        </w:rPr>
        <w:t>SharePoint</w:t>
      </w:r>
      <w:r w:rsidR="00433CAE">
        <w:rPr>
          <w:rFonts w:cs="Arial"/>
        </w:rPr>
        <w:t xml:space="preserve"> and how to manage s</w:t>
      </w:r>
      <w:r>
        <w:rPr>
          <w:rFonts w:cs="Arial"/>
        </w:rPr>
        <w:t>ite</w:t>
      </w:r>
      <w:r w:rsidR="00433CAE">
        <w:rPr>
          <w:rFonts w:cs="Arial"/>
        </w:rPr>
        <w:t>s</w:t>
      </w:r>
      <w:r>
        <w:rPr>
          <w:rFonts w:cs="Arial"/>
        </w:rPr>
        <w:t xml:space="preserve"> </w:t>
      </w:r>
      <w:r w:rsidR="00433CAE">
        <w:rPr>
          <w:rFonts w:cs="Arial"/>
        </w:rPr>
        <w:t xml:space="preserve">using </w:t>
      </w:r>
      <w:r w:rsidR="00292641">
        <w:rPr>
          <w:rFonts w:cs="Arial"/>
        </w:rPr>
        <w:t>SharePoint</w:t>
      </w:r>
      <w:r w:rsidR="00433CAE">
        <w:rPr>
          <w:rFonts w:cs="Arial"/>
        </w:rPr>
        <w:t xml:space="preserve"> O</w:t>
      </w:r>
      <w:r w:rsidR="00F00DCE">
        <w:rPr>
          <w:rFonts w:cs="Arial"/>
        </w:rPr>
        <w:t>nline</w:t>
      </w:r>
      <w:r>
        <w:rPr>
          <w:rFonts w:cs="Arial"/>
        </w:rPr>
        <w:t>.</w:t>
      </w:r>
    </w:p>
    <w:p w14:paraId="45ADB4F9" w14:textId="1B004BEE" w:rsidR="00FC7248" w:rsidRPr="00676394" w:rsidRDefault="00FC7248" w:rsidP="00FC7248">
      <w:pPr>
        <w:rPr>
          <w:rFonts w:cs="Arial"/>
          <w:b/>
        </w:rPr>
      </w:pPr>
      <w:r>
        <w:rPr>
          <w:rFonts w:cs="Arial"/>
        </w:rPr>
        <w:t xml:space="preserve"> </w:t>
      </w:r>
      <w:r w:rsidRPr="00676394">
        <w:rPr>
          <w:rFonts w:cs="Arial"/>
        </w:rPr>
        <w:t xml:space="preserve"> </w:t>
      </w:r>
      <w:r w:rsidRPr="00676394">
        <w:rPr>
          <w:rFonts w:cs="Arial"/>
          <w:b/>
        </w:rPr>
        <w:t>Estimated time to complete the Lab</w:t>
      </w:r>
      <w:r>
        <w:rPr>
          <w:rFonts w:cs="Arial"/>
          <w:b/>
        </w:rPr>
        <w:t xml:space="preserve">: </w:t>
      </w:r>
      <w:r w:rsidR="00ED284A">
        <w:rPr>
          <w:rFonts w:cs="Arial"/>
          <w:b/>
        </w:rPr>
        <w:t>30</w:t>
      </w:r>
      <w:r>
        <w:rPr>
          <w:rFonts w:cs="Arial"/>
          <w:b/>
        </w:rPr>
        <w:t xml:space="preserve"> </w:t>
      </w:r>
      <w:r w:rsidRPr="00676394">
        <w:rPr>
          <w:rFonts w:cs="Arial"/>
          <w:b/>
        </w:rPr>
        <w:t>minutes</w:t>
      </w:r>
    </w:p>
    <w:p w14:paraId="340498B6" w14:textId="77777777" w:rsidR="00FC7248" w:rsidRDefault="00FC7248" w:rsidP="00FC7248"/>
    <w:p w14:paraId="2F63594E" w14:textId="77777777" w:rsidR="00FC7248" w:rsidRDefault="00FC7248" w:rsidP="002A063B">
      <w:pPr>
        <w:pStyle w:val="Heading2"/>
      </w:pPr>
      <w:r w:rsidRPr="00676394">
        <w:t>LEARNING OUTCOMES</w:t>
      </w:r>
    </w:p>
    <w:p w14:paraId="0C82EF46" w14:textId="783B772A" w:rsidR="00FC7248" w:rsidRPr="00676394" w:rsidRDefault="00FC7248" w:rsidP="00FC7248">
      <w:pPr>
        <w:rPr>
          <w:rFonts w:cs="Arial"/>
        </w:rPr>
      </w:pPr>
      <w:r w:rsidRPr="00676394">
        <w:rPr>
          <w:rFonts w:cs="Arial"/>
        </w:rPr>
        <w:t>At the end of the lab ses</w:t>
      </w:r>
      <w:r w:rsidR="00433CAE">
        <w:rPr>
          <w:rFonts w:cs="Arial"/>
        </w:rPr>
        <w:t xml:space="preserve">sion, students should </w:t>
      </w:r>
      <w:r>
        <w:rPr>
          <w:rFonts w:cs="Arial"/>
        </w:rPr>
        <w:t>a</w:t>
      </w:r>
      <w:r w:rsidR="00433CAE">
        <w:rPr>
          <w:rFonts w:cs="Arial"/>
        </w:rPr>
        <w:t>cquire</w:t>
      </w:r>
      <w:r>
        <w:rPr>
          <w:rFonts w:cs="Arial"/>
        </w:rPr>
        <w:t xml:space="preserve"> the following</w:t>
      </w:r>
      <w:r w:rsidR="00433CAE">
        <w:rPr>
          <w:rFonts w:cs="Arial"/>
        </w:rPr>
        <w:t xml:space="preserve"> outcomes</w:t>
      </w:r>
      <w:r w:rsidRPr="00676394">
        <w:rPr>
          <w:rFonts w:cs="Arial"/>
        </w:rPr>
        <w:t>:</w:t>
      </w:r>
    </w:p>
    <w:p w14:paraId="0BC93808" w14:textId="4978BD68" w:rsidR="00321AA1" w:rsidRPr="00433CAE" w:rsidRDefault="00AF6D5C" w:rsidP="00433CAE">
      <w:pPr>
        <w:numPr>
          <w:ilvl w:val="0"/>
          <w:numId w:val="2"/>
        </w:numPr>
        <w:rPr>
          <w:rFonts w:cs="Arial"/>
          <w:lang w:val="en-SG"/>
        </w:rPr>
      </w:pPr>
      <w:r w:rsidRPr="00433CAE">
        <w:rPr>
          <w:rFonts w:cs="Arial"/>
        </w:rPr>
        <w:t xml:space="preserve">Experienced </w:t>
      </w:r>
      <w:r w:rsidR="00433CAE">
        <w:rPr>
          <w:rFonts w:cs="Arial"/>
        </w:rPr>
        <w:t xml:space="preserve">in </w:t>
      </w:r>
      <w:r w:rsidRPr="00433CAE">
        <w:rPr>
          <w:rFonts w:cs="Arial"/>
        </w:rPr>
        <w:t xml:space="preserve">working with a cloud based enterprise portal solution, </w:t>
      </w:r>
      <w:r w:rsidR="00292641">
        <w:rPr>
          <w:rFonts w:cs="Arial"/>
        </w:rPr>
        <w:t>SharePoint</w:t>
      </w:r>
      <w:r w:rsidRPr="00433CAE">
        <w:rPr>
          <w:rFonts w:cs="Arial"/>
        </w:rPr>
        <w:t xml:space="preserve"> Online (Office 365)</w:t>
      </w:r>
    </w:p>
    <w:p w14:paraId="41774B86" w14:textId="7CB115A5" w:rsidR="00321AA1" w:rsidRPr="00433CAE" w:rsidRDefault="00AF6D5C" w:rsidP="00433CAE">
      <w:pPr>
        <w:numPr>
          <w:ilvl w:val="0"/>
          <w:numId w:val="2"/>
        </w:numPr>
        <w:rPr>
          <w:rFonts w:cs="Arial"/>
          <w:lang w:val="en-SG"/>
        </w:rPr>
      </w:pPr>
      <w:r w:rsidRPr="00433CAE">
        <w:rPr>
          <w:rFonts w:cs="Arial"/>
        </w:rPr>
        <w:t xml:space="preserve">Ability to </w:t>
      </w:r>
      <w:r w:rsidR="0006451B">
        <w:rPr>
          <w:rFonts w:cs="Arial"/>
        </w:rPr>
        <w:t xml:space="preserve">create new sub-sites </w:t>
      </w:r>
      <w:r w:rsidRPr="00433CAE">
        <w:rPr>
          <w:rFonts w:cs="Arial"/>
        </w:rPr>
        <w:t xml:space="preserve"> </w:t>
      </w:r>
    </w:p>
    <w:p w14:paraId="18992498" w14:textId="01F52CB3" w:rsidR="00321AA1" w:rsidRPr="00433CAE" w:rsidRDefault="00AF6D5C" w:rsidP="00433CAE">
      <w:pPr>
        <w:numPr>
          <w:ilvl w:val="0"/>
          <w:numId w:val="2"/>
        </w:numPr>
        <w:rPr>
          <w:rFonts w:cs="Arial"/>
          <w:lang w:val="en-SG"/>
        </w:rPr>
      </w:pPr>
      <w:r w:rsidRPr="00433CAE">
        <w:rPr>
          <w:rFonts w:cs="Arial"/>
        </w:rPr>
        <w:t xml:space="preserve">Ability to perform simple </w:t>
      </w:r>
      <w:r w:rsidR="00433CAE">
        <w:rPr>
          <w:rFonts w:cs="Arial"/>
        </w:rPr>
        <w:t xml:space="preserve">customization within </w:t>
      </w:r>
      <w:r w:rsidR="00292641">
        <w:rPr>
          <w:rFonts w:cs="Arial"/>
        </w:rPr>
        <w:t>SharePoint</w:t>
      </w:r>
      <w:r w:rsidRPr="00433CAE">
        <w:rPr>
          <w:rFonts w:cs="Arial"/>
        </w:rPr>
        <w:t xml:space="preserve"> sites (e.g. contents, navigation features)</w:t>
      </w:r>
    </w:p>
    <w:p w14:paraId="1C578DF5" w14:textId="77777777" w:rsidR="00433CAE" w:rsidRDefault="00433CAE" w:rsidP="00433CAE">
      <w:pPr>
        <w:rPr>
          <w:rFonts w:cs="Arial"/>
        </w:rPr>
      </w:pPr>
    </w:p>
    <w:p w14:paraId="0A7557C4" w14:textId="47F1527F" w:rsidR="0053369D" w:rsidRDefault="0053369D" w:rsidP="0053369D">
      <w:pPr>
        <w:pStyle w:val="Heading2"/>
      </w:pPr>
      <w:r>
        <w:t>Grading</w:t>
      </w:r>
    </w:p>
    <w:p w14:paraId="2D3DAC1D" w14:textId="4E4FFD7D" w:rsidR="0053369D" w:rsidRDefault="0053369D" w:rsidP="0053369D">
      <w:r>
        <w:t>You must complete the following:</w:t>
      </w:r>
    </w:p>
    <w:p w14:paraId="013CEC3D" w14:textId="10C1F9CE" w:rsidR="000940FF" w:rsidRDefault="0053369D" w:rsidP="0053369D">
      <w:pPr>
        <w:ind w:left="720" w:hanging="720"/>
      </w:pPr>
      <w:r>
        <w:t>•</w:t>
      </w:r>
      <w:r>
        <w:tab/>
      </w:r>
      <w:r w:rsidR="00817742" w:rsidRPr="00817742">
        <w:t>Configuration of your personal site as per the requirements as stated in the final outcome in this lab. You must complete this lab before the start of next class in the following week. Your TA will</w:t>
      </w:r>
      <w:r w:rsidR="000940FF">
        <w:t xml:space="preserve"> be randomly going through some sites each week</w:t>
      </w:r>
      <w:r w:rsidR="00433CAE">
        <w:t xml:space="preserve"> to verify the completion of the lab exercises.</w:t>
      </w:r>
    </w:p>
    <w:p w14:paraId="29702110" w14:textId="1FD02E1D" w:rsidR="000940FF" w:rsidRDefault="000940FF" w:rsidP="000940FF">
      <w:pPr>
        <w:ind w:left="720" w:hanging="720"/>
      </w:pPr>
      <w:r>
        <w:t>•</w:t>
      </w:r>
      <w:r>
        <w:tab/>
        <w:t xml:space="preserve">Concepts of labs would also be tested during the lab quizzes. </w:t>
      </w:r>
    </w:p>
    <w:p w14:paraId="1E6DA80B" w14:textId="193F9B5B" w:rsidR="00443877" w:rsidRDefault="00443877" w:rsidP="0053369D">
      <w:pPr>
        <w:ind w:left="720" w:hanging="720"/>
        <w:rPr>
          <w:rFonts w:asciiTheme="majorHAnsi" w:eastAsiaTheme="majorEastAsia" w:hAnsiTheme="majorHAnsi" w:cstheme="majorBidi"/>
          <w:b/>
          <w:bCs/>
          <w:smallCaps/>
          <w:color w:val="000000" w:themeColor="text1"/>
          <w:sz w:val="36"/>
          <w:szCs w:val="36"/>
        </w:rPr>
      </w:pPr>
      <w:r>
        <w:br w:type="page"/>
      </w:r>
    </w:p>
    <w:p w14:paraId="0370F5DF" w14:textId="65A24CEA" w:rsidR="002A063B" w:rsidRDefault="002A063B" w:rsidP="002A063B">
      <w:pPr>
        <w:pStyle w:val="Heading1"/>
      </w:pPr>
      <w:r w:rsidRPr="00666B93">
        <w:lastRenderedPageBreak/>
        <w:t>LAB EXERCISE AND TASK TO ACHIEVE</w:t>
      </w:r>
    </w:p>
    <w:p w14:paraId="1F951FDD" w14:textId="77777777" w:rsidR="002A063B" w:rsidRDefault="002A063B" w:rsidP="002A063B">
      <w:pPr>
        <w:pStyle w:val="Heading2"/>
        <w:rPr>
          <w:i/>
        </w:rPr>
      </w:pPr>
      <w:r>
        <w:t>Lab resources</w:t>
      </w:r>
    </w:p>
    <w:p w14:paraId="36F42F70" w14:textId="77777777" w:rsidR="002A063B" w:rsidRDefault="002A063B" w:rsidP="002A063B">
      <w:r>
        <w:rPr>
          <w:rFonts w:eastAsia="SimSun" w:cs="Arial"/>
          <w:bCs/>
        </w:rPr>
        <w:t>The resources required is included in this file as zip file. Follow the instruction below to u</w:t>
      </w:r>
      <w:r>
        <w:t>nzip the files.</w:t>
      </w:r>
    </w:p>
    <w:p w14:paraId="50CCA079" w14:textId="03F86E9C" w:rsidR="002A063B" w:rsidRDefault="00E15CC5" w:rsidP="002A063B">
      <w:r>
        <w:object w:dxaOrig="1504" w:dyaOrig="983" w14:anchorId="6CB81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65pt;height:49.4pt" o:ole="">
            <v:imagedata r:id="rId9" o:title=""/>
          </v:shape>
          <o:OLEObject Type="Embed" ProgID="Package" ShapeID="_x0000_i1025" DrawAspect="Icon" ObjectID="_1544888527" r:id="rId10"/>
        </w:object>
      </w:r>
    </w:p>
    <w:p w14:paraId="5535120E" w14:textId="77777777" w:rsidR="002A063B" w:rsidRDefault="002A063B" w:rsidP="002A063B">
      <w:pPr>
        <w:pStyle w:val="ListParagraph"/>
        <w:numPr>
          <w:ilvl w:val="0"/>
          <w:numId w:val="16"/>
        </w:numPr>
      </w:pPr>
      <w:r>
        <w:t xml:space="preserve">Unzip the content by clicking on the zip file </w:t>
      </w:r>
      <w:r w:rsidR="005F2B7E">
        <w:t xml:space="preserve">icon </w:t>
      </w:r>
      <w:r>
        <w:t>above</w:t>
      </w:r>
    </w:p>
    <w:p w14:paraId="70028397" w14:textId="77777777" w:rsidR="002A063B" w:rsidRDefault="002A063B" w:rsidP="002A063B">
      <w:pPr>
        <w:pStyle w:val="ListParagraph"/>
        <w:numPr>
          <w:ilvl w:val="0"/>
          <w:numId w:val="16"/>
        </w:numPr>
      </w:pPr>
      <w:r>
        <w:t>Unzip and save the content into c:\</w:t>
      </w:r>
      <w:r w:rsidR="00413EB8">
        <w:t>ews\</w:t>
      </w:r>
      <w:r>
        <w:t>lab1resource</w:t>
      </w:r>
    </w:p>
    <w:p w14:paraId="2B7F3643" w14:textId="77777777" w:rsidR="002A063B" w:rsidRDefault="002A063B" w:rsidP="002A063B">
      <w:pPr>
        <w:pStyle w:val="ListParagraph"/>
        <w:numPr>
          <w:ilvl w:val="0"/>
          <w:numId w:val="16"/>
        </w:numPr>
      </w:pPr>
      <w:r>
        <w:t>It should contain the 2 files</w:t>
      </w:r>
    </w:p>
    <w:p w14:paraId="4A516C4D" w14:textId="77777777" w:rsidR="002A063B" w:rsidRDefault="002A063B" w:rsidP="002A063B">
      <w:pPr>
        <w:pStyle w:val="ListParagraph"/>
        <w:numPr>
          <w:ilvl w:val="1"/>
          <w:numId w:val="16"/>
        </w:numPr>
      </w:pPr>
      <w:r w:rsidRPr="007425A0">
        <w:t>Innoxx.png</w:t>
      </w:r>
    </w:p>
    <w:p w14:paraId="30B49626" w14:textId="77777777" w:rsidR="002A063B" w:rsidRDefault="002A063B" w:rsidP="002A063B">
      <w:pPr>
        <w:pStyle w:val="ListParagraph"/>
        <w:numPr>
          <w:ilvl w:val="1"/>
          <w:numId w:val="16"/>
        </w:numPr>
      </w:pPr>
      <w:r w:rsidRPr="007425A0">
        <w:t>Welcome.docx</w:t>
      </w:r>
    </w:p>
    <w:p w14:paraId="1AF0F0EC" w14:textId="77777777" w:rsidR="002A063B" w:rsidRDefault="002A063B" w:rsidP="002A063B">
      <w:pPr>
        <w:pStyle w:val="Heading2"/>
        <w:rPr>
          <w:i/>
        </w:rPr>
      </w:pPr>
      <w:r>
        <w:t>Lab Dependency (if any)</w:t>
      </w:r>
    </w:p>
    <w:p w14:paraId="28573B4B" w14:textId="7ADDD83F" w:rsidR="002A063B" w:rsidRPr="00105355" w:rsidRDefault="00292641" w:rsidP="002A063B">
      <w:r>
        <w:t>Not applicable.</w:t>
      </w:r>
    </w:p>
    <w:p w14:paraId="358A7082" w14:textId="77777777" w:rsidR="00E9451B" w:rsidRDefault="00E9451B" w:rsidP="00E9451B">
      <w:pPr>
        <w:pStyle w:val="Heading2"/>
      </w:pPr>
      <w:r>
        <w:t>Final outcome</w:t>
      </w:r>
    </w:p>
    <w:p w14:paraId="1B0AF0EA" w14:textId="77777777" w:rsidR="00E9451B" w:rsidRDefault="00E9451B" w:rsidP="002A063B">
      <w:pPr>
        <w:rPr>
          <w:rFonts w:cs="Arial"/>
        </w:rPr>
      </w:pPr>
      <w:r>
        <w:rPr>
          <w:rFonts w:cs="Arial"/>
        </w:rPr>
        <w:t>The QAT project team subsite should be created as follows:</w:t>
      </w:r>
    </w:p>
    <w:p w14:paraId="0DC8F1A4" w14:textId="4C6781E3" w:rsidR="00E9451B" w:rsidRPr="00676394" w:rsidRDefault="004A02A9" w:rsidP="002A063B">
      <w:pPr>
        <w:rPr>
          <w:rFonts w:cs="Arial"/>
        </w:rPr>
      </w:pPr>
      <w:r>
        <w:rPr>
          <w:rFonts w:cs="Arial"/>
          <w:noProof/>
          <w:lang w:val="en-SG" w:eastAsia="en-SG"/>
        </w:rPr>
        <w:drawing>
          <wp:inline distT="0" distB="0" distL="0" distR="0" wp14:anchorId="49D63C7E" wp14:editId="4A702C7D">
            <wp:extent cx="567944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440" cy="3251200"/>
                    </a:xfrm>
                    <a:prstGeom prst="rect">
                      <a:avLst/>
                    </a:prstGeom>
                    <a:noFill/>
                    <a:ln>
                      <a:noFill/>
                    </a:ln>
                  </pic:spPr>
                </pic:pic>
              </a:graphicData>
            </a:graphic>
          </wp:inline>
        </w:drawing>
      </w:r>
    </w:p>
    <w:p w14:paraId="70EACFA1" w14:textId="77777777" w:rsidR="00FC7248" w:rsidRDefault="00FC7248"/>
    <w:p w14:paraId="6EFAFA64" w14:textId="77777777" w:rsidR="00E9451B" w:rsidRDefault="00E9451B" w:rsidP="00E9451B">
      <w:pPr>
        <w:pStyle w:val="Heading1"/>
      </w:pPr>
      <w:r>
        <w:lastRenderedPageBreak/>
        <w:t>Lab Procedure and Instructions</w:t>
      </w:r>
    </w:p>
    <w:p w14:paraId="0B54B732" w14:textId="77777777" w:rsidR="003203E7" w:rsidRDefault="00856FA2" w:rsidP="003B3379">
      <w:pPr>
        <w:pStyle w:val="Heading2"/>
      </w:pPr>
      <w:r>
        <w:t xml:space="preserve">Creating </w:t>
      </w:r>
      <w:r w:rsidR="00B92EE3">
        <w:t xml:space="preserve">a </w:t>
      </w:r>
      <w:r>
        <w:t>new personal subsite</w:t>
      </w:r>
      <w:r w:rsidR="003B3379">
        <w:t xml:space="preserve"> </w:t>
      </w:r>
      <w:r w:rsidR="00B92EE3">
        <w:t>for your lab</w:t>
      </w:r>
    </w:p>
    <w:p w14:paraId="4C04BC73" w14:textId="77777777" w:rsidR="009D6B89" w:rsidRDefault="009D6B89"/>
    <w:p w14:paraId="6CBE65F6" w14:textId="7F5FCCD6" w:rsidR="009D6B89" w:rsidRDefault="009D6B89" w:rsidP="00B92EE3">
      <w:pPr>
        <w:pStyle w:val="Heading3"/>
      </w:pPr>
      <w:r>
        <w:t>Use the URL</w:t>
      </w:r>
      <w:r w:rsidR="00B92EE3">
        <w:t xml:space="preserve"> to go into the </w:t>
      </w:r>
      <w:r w:rsidR="00292641">
        <w:t>SharePoint</w:t>
      </w:r>
      <w:r w:rsidR="00B92EE3">
        <w:t xml:space="preserve"> site, this site make use of your SMU credential to login</w:t>
      </w:r>
      <w:r w:rsidR="00292641">
        <w:t>.</w:t>
      </w:r>
    </w:p>
    <w:p w14:paraId="5F5A7491" w14:textId="77777777" w:rsidR="00A06878" w:rsidRDefault="00A06878" w:rsidP="00F00DCE"/>
    <w:p w14:paraId="2C36D597" w14:textId="0E3D08EA" w:rsidR="00F00DCE" w:rsidRDefault="00F00DCE" w:rsidP="00F00DCE">
      <w:r w:rsidRPr="0096357B">
        <w:t>https://smu.</w:t>
      </w:r>
      <w:r w:rsidR="00292641">
        <w:t>sharepoint</w:t>
      </w:r>
      <w:r w:rsidRPr="0096357B">
        <w:t>.com/teams/SIS/IS305</w:t>
      </w:r>
      <w:r w:rsidRPr="00A30DFD">
        <w:rPr>
          <w:color w:val="FF0000"/>
        </w:rPr>
        <w:t>/</w:t>
      </w:r>
      <w:r w:rsidR="00A30DFD" w:rsidRPr="00A30DFD">
        <w:rPr>
          <w:color w:val="FF0000"/>
        </w:rPr>
        <w:t>&lt;TermX&gt;</w:t>
      </w:r>
      <w:r w:rsidRPr="00A30DFD">
        <w:rPr>
          <w:color w:val="FF0000"/>
        </w:rPr>
        <w:t>/&lt;</w:t>
      </w:r>
      <w:r w:rsidRPr="0096357B">
        <w:rPr>
          <w:color w:val="FF0000"/>
        </w:rPr>
        <w:t>yourname&gt;</w:t>
      </w:r>
      <w:r w:rsidRPr="0096357B">
        <w:t>/SitePages/Home.aspx</w:t>
      </w:r>
    </w:p>
    <w:p w14:paraId="4EACBF72" w14:textId="6D1488DE" w:rsidR="00B92EE3" w:rsidRDefault="00F00DCE" w:rsidP="009D6B89">
      <w:r>
        <w:t xml:space="preserve">Replace </w:t>
      </w:r>
      <w:r w:rsidR="00A30DFD">
        <w:t xml:space="preserve">&lt;TermX&gt; with the current term and </w:t>
      </w:r>
      <w:r>
        <w:t>&lt;</w:t>
      </w:r>
      <w:r w:rsidR="00136969">
        <w:t xml:space="preserve">yourname&gt; with your SMU email id </w:t>
      </w:r>
      <w:r w:rsidR="00136969" w:rsidRPr="00136969">
        <w:rPr>
          <w:lang w:val="en-GB"/>
        </w:rPr>
        <w:t xml:space="preserve">without the “dots” and year of admission, e.g., if your email is </w:t>
      </w:r>
      <w:hyperlink r:id="rId12" w:history="1">
        <w:r w:rsidR="00741887" w:rsidRPr="00A91097">
          <w:rPr>
            <w:rStyle w:val="Hyperlink"/>
            <w:lang w:val="en-GB"/>
          </w:rPr>
          <w:t>kk.lee.2013@smu.edu.sg</w:t>
        </w:r>
      </w:hyperlink>
      <w:r w:rsidR="00741887">
        <w:rPr>
          <w:lang w:val="en-GB"/>
        </w:rPr>
        <w:t>, use “kk</w:t>
      </w:r>
      <w:r w:rsidR="00136969" w:rsidRPr="00136969">
        <w:rPr>
          <w:lang w:val="en-GB"/>
        </w:rPr>
        <w:t>lee”.</w:t>
      </w:r>
    </w:p>
    <w:p w14:paraId="54395E17" w14:textId="5E9FFB30" w:rsidR="00F00DCE" w:rsidRDefault="00F00DCE" w:rsidP="00F00DCE">
      <w:r>
        <w:t xml:space="preserve">e.g. </w:t>
      </w:r>
      <w:r w:rsidRPr="0013436E">
        <w:rPr>
          <w:i/>
        </w:rPr>
        <w:t>https://smu.</w:t>
      </w:r>
      <w:r w:rsidR="00292641">
        <w:rPr>
          <w:i/>
        </w:rPr>
        <w:t>sharepoint</w:t>
      </w:r>
      <w:r w:rsidRPr="0013436E">
        <w:rPr>
          <w:i/>
        </w:rPr>
        <w:t>.com/teams/SIS/IS305/</w:t>
      </w:r>
      <w:r w:rsidR="0006451B">
        <w:rPr>
          <w:i/>
          <w:color w:val="FF0000"/>
        </w:rPr>
        <w:t>Term1</w:t>
      </w:r>
      <w:r w:rsidRPr="0013436E">
        <w:rPr>
          <w:i/>
        </w:rPr>
        <w:t>/</w:t>
      </w:r>
      <w:r w:rsidRPr="0013436E">
        <w:rPr>
          <w:i/>
          <w:color w:val="FF0000"/>
        </w:rPr>
        <w:t>kklee</w:t>
      </w:r>
      <w:r w:rsidRPr="0013436E">
        <w:rPr>
          <w:i/>
        </w:rPr>
        <w:t>/SitePages/Home.aspx</w:t>
      </w:r>
    </w:p>
    <w:p w14:paraId="37DB84DA" w14:textId="77777777" w:rsidR="00F00DCE" w:rsidRDefault="00F00DCE" w:rsidP="009D6B89">
      <w:r>
        <w:t>You should see your initial page as follows:</w:t>
      </w:r>
    </w:p>
    <w:p w14:paraId="7B8479A1" w14:textId="77777777" w:rsidR="00F00DCE" w:rsidRDefault="00F00DCE" w:rsidP="009D6B89">
      <w:r>
        <w:rPr>
          <w:noProof/>
          <w:lang w:val="en-SG" w:eastAsia="en-SG"/>
        </w:rPr>
        <mc:AlternateContent>
          <mc:Choice Requires="wps">
            <w:drawing>
              <wp:anchor distT="0" distB="0" distL="114300" distR="114300" simplePos="0" relativeHeight="251676672" behindDoc="0" locked="0" layoutInCell="1" allowOverlap="1" wp14:anchorId="79C56AA7" wp14:editId="1F5882F7">
                <wp:simplePos x="0" y="0"/>
                <wp:positionH relativeFrom="column">
                  <wp:posOffset>2705100</wp:posOffset>
                </wp:positionH>
                <wp:positionV relativeFrom="paragraph">
                  <wp:posOffset>659765</wp:posOffset>
                </wp:positionV>
                <wp:extent cx="1387475" cy="466725"/>
                <wp:effectExtent l="1314450" t="0" r="22225" b="85725"/>
                <wp:wrapNone/>
                <wp:docPr id="24" name="Rectangular Callout 24"/>
                <wp:cNvGraphicFramePr/>
                <a:graphic xmlns:a="http://schemas.openxmlformats.org/drawingml/2006/main">
                  <a:graphicData uri="http://schemas.microsoft.com/office/word/2010/wordprocessingShape">
                    <wps:wsp>
                      <wps:cNvSpPr/>
                      <wps:spPr>
                        <a:xfrm>
                          <a:off x="0" y="0"/>
                          <a:ext cx="1387475" cy="466725"/>
                        </a:xfrm>
                        <a:prstGeom prst="wedgeRectCallout">
                          <a:avLst>
                            <a:gd name="adj1" fmla="val -140976"/>
                            <a:gd name="adj2" fmla="val 57631"/>
                          </a:avLst>
                        </a:prstGeom>
                        <a:ln/>
                      </wps:spPr>
                      <wps:style>
                        <a:lnRef idx="2">
                          <a:schemeClr val="accent6"/>
                        </a:lnRef>
                        <a:fillRef idx="1">
                          <a:schemeClr val="lt1"/>
                        </a:fillRef>
                        <a:effectRef idx="0">
                          <a:schemeClr val="accent6"/>
                        </a:effectRef>
                        <a:fontRef idx="minor">
                          <a:schemeClr val="dk1"/>
                        </a:fontRef>
                      </wps:style>
                      <wps:txbx>
                        <w:txbxContent>
                          <w:p w14:paraId="0ED6307D" w14:textId="77777777" w:rsidR="00F00DCE" w:rsidRDefault="00A06878" w:rsidP="00F00DCE">
                            <w:r>
                              <w:t>Verify it is your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56AA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4" o:spid="_x0000_s1026" type="#_x0000_t61" style="position:absolute;margin-left:213pt;margin-top:51.95pt;width:109.2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" adj="-19651,23248" fillcolor="white [3201]" strokecolor="#70ad47 [3209]" strokeweight="1pt">
                <v:textbox>
                  <w:txbxContent>
                    <w:p w14:paraId="0ED6307D" w14:textId="77777777" w:rsidR="00F00DCE" w:rsidRDefault="00A06878" w:rsidP="00F00DCE">
                      <w:r>
                        <w:t>Verify it is your username here</w:t>
                      </w:r>
                    </w:p>
                  </w:txbxContent>
                </v:textbox>
              </v:shape>
            </w:pict>
          </mc:Fallback>
        </mc:AlternateContent>
      </w:r>
      <w:r w:rsidR="00A06878">
        <w:rPr>
          <w:noProof/>
          <w:lang w:val="en-SG" w:eastAsia="en-SG"/>
        </w:rPr>
        <w:drawing>
          <wp:inline distT="0" distB="0" distL="0" distR="0" wp14:anchorId="0CF6D26B" wp14:editId="06CF6A2E">
            <wp:extent cx="5505855" cy="3524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1929" cy="3528576"/>
                    </a:xfrm>
                    <a:prstGeom prst="rect">
                      <a:avLst/>
                    </a:prstGeom>
                  </pic:spPr>
                </pic:pic>
              </a:graphicData>
            </a:graphic>
          </wp:inline>
        </w:drawing>
      </w:r>
    </w:p>
    <w:p w14:paraId="243B1EE9" w14:textId="77777777" w:rsidR="00B92EE3" w:rsidRDefault="00B92EE3" w:rsidP="009D6B89"/>
    <w:p w14:paraId="0B1D8938" w14:textId="77777777" w:rsidR="009D6B89" w:rsidRDefault="009D6B89"/>
    <w:p w14:paraId="0725E225" w14:textId="783C5B45" w:rsidR="006A40F6" w:rsidRDefault="00292641" w:rsidP="006A40F6">
      <w:pPr>
        <w:pStyle w:val="Heading3"/>
        <w:rPr>
          <w:noProof/>
          <w:lang w:val="en-SG" w:eastAsia="en-SG"/>
        </w:rPr>
      </w:pPr>
      <w:r>
        <w:rPr>
          <w:noProof/>
          <w:lang w:val="en-SG" w:eastAsia="en-SG"/>
        </w:rPr>
        <w:lastRenderedPageBreak/>
        <w:t>Click on “</w:t>
      </w:r>
      <w:r w:rsidR="006A40F6">
        <w:rPr>
          <w:i/>
          <w:noProof/>
          <w:lang w:val="en-SG" w:eastAsia="en-SG"/>
        </w:rPr>
        <w:t>Site Contents</w:t>
      </w:r>
      <w:r>
        <w:rPr>
          <w:i/>
          <w:noProof/>
          <w:lang w:val="en-SG" w:eastAsia="en-SG"/>
        </w:rPr>
        <w:t>”</w:t>
      </w:r>
      <w:r w:rsidR="006A40F6">
        <w:rPr>
          <w:noProof/>
          <w:lang w:val="en-SG" w:eastAsia="en-SG"/>
        </w:rPr>
        <w:t xml:space="preserve"> from the side navigation</w:t>
      </w:r>
      <w:r>
        <w:rPr>
          <w:noProof/>
          <w:lang w:val="en-SG" w:eastAsia="en-SG"/>
        </w:rPr>
        <w:t>.</w:t>
      </w:r>
    </w:p>
    <w:p w14:paraId="53614CC7" w14:textId="77777777" w:rsidR="00856FA2" w:rsidRDefault="00A06878">
      <w:r>
        <w:rPr>
          <w:noProof/>
          <w:lang w:val="en-SG" w:eastAsia="en-SG"/>
        </w:rPr>
        <mc:AlternateContent>
          <mc:Choice Requires="wps">
            <w:drawing>
              <wp:anchor distT="0" distB="0" distL="114300" distR="114300" simplePos="0" relativeHeight="251632640" behindDoc="0" locked="0" layoutInCell="1" allowOverlap="1" wp14:anchorId="7FBC70BE" wp14:editId="7A969DC0">
                <wp:simplePos x="0" y="0"/>
                <wp:positionH relativeFrom="margin">
                  <wp:posOffset>1257</wp:posOffset>
                </wp:positionH>
                <wp:positionV relativeFrom="paragraph">
                  <wp:posOffset>1704975</wp:posOffset>
                </wp:positionV>
                <wp:extent cx="901700" cy="158750"/>
                <wp:effectExtent l="19050" t="19050" r="12700" b="12700"/>
                <wp:wrapNone/>
                <wp:docPr id="13" name="Rectangle 13"/>
                <wp:cNvGraphicFramePr/>
                <a:graphic xmlns:a="http://schemas.openxmlformats.org/drawingml/2006/main">
                  <a:graphicData uri="http://schemas.microsoft.com/office/word/2010/wordprocessingShape">
                    <wps:wsp>
                      <wps:cNvSpPr/>
                      <wps:spPr>
                        <a:xfrm>
                          <a:off x="0" y="0"/>
                          <a:ext cx="901700"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8EA8A" id="Rectangle 13" o:spid="_x0000_s1026" style="position:absolute;margin-left:.1pt;margin-top:134.25pt;width:71pt;height:12.5pt;z-index:251634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" filled="f" strokecolor="red" strokeweight="2.25pt">
                <w10:wrap anchorx="margin"/>
              </v:rect>
            </w:pict>
          </mc:Fallback>
        </mc:AlternateContent>
      </w:r>
      <w:r>
        <w:rPr>
          <w:noProof/>
          <w:lang w:val="en-SG" w:eastAsia="en-SG"/>
        </w:rPr>
        <w:drawing>
          <wp:inline distT="0" distB="0" distL="0" distR="0" wp14:anchorId="6EE88CE2" wp14:editId="6B23467E">
            <wp:extent cx="5402094" cy="3458264"/>
            <wp:effectExtent l="0" t="0" r="825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133" cy="3463410"/>
                    </a:xfrm>
                    <a:prstGeom prst="rect">
                      <a:avLst/>
                    </a:prstGeom>
                  </pic:spPr>
                </pic:pic>
              </a:graphicData>
            </a:graphic>
          </wp:inline>
        </w:drawing>
      </w:r>
    </w:p>
    <w:p w14:paraId="56CB55FE" w14:textId="6A712715" w:rsidR="00C04908" w:rsidRDefault="00A06878" w:rsidP="00C04908">
      <w:pPr>
        <w:pStyle w:val="Heading3"/>
      </w:pPr>
      <w:r w:rsidRPr="00C04908">
        <w:t>On the Site Contents page, we will be creating the QAT project team subsite under your personal site</w:t>
      </w:r>
      <w:r w:rsidR="00347988">
        <w:t>. Click</w:t>
      </w:r>
      <w:r w:rsidR="00C04908" w:rsidRPr="00C04908">
        <w:t xml:space="preserve"> </w:t>
      </w:r>
      <w:r w:rsidR="00292641">
        <w:t>“</w:t>
      </w:r>
      <w:r w:rsidR="00347988">
        <w:t>+ New</w:t>
      </w:r>
      <w:r w:rsidR="00292641">
        <w:rPr>
          <w:i/>
        </w:rPr>
        <w:t>”</w:t>
      </w:r>
      <w:r w:rsidR="00347988">
        <w:rPr>
          <w:i/>
        </w:rPr>
        <w:t xml:space="preserve"> -&gt; </w:t>
      </w:r>
      <w:r w:rsidR="002C6743">
        <w:rPr>
          <w:i/>
        </w:rPr>
        <w:t>“</w:t>
      </w:r>
      <w:r w:rsidR="00347988">
        <w:rPr>
          <w:i/>
        </w:rPr>
        <w:t>Subsite</w:t>
      </w:r>
      <w:r w:rsidR="002C6743">
        <w:t>” to create a new subsite.</w:t>
      </w:r>
    </w:p>
    <w:p w14:paraId="549519D8" w14:textId="77777777" w:rsidR="00347988" w:rsidRDefault="00347988" w:rsidP="00C04908">
      <w:bookmarkStart w:id="0" w:name="_GoBack"/>
    </w:p>
    <w:bookmarkEnd w:id="0"/>
    <w:p w14:paraId="51AEDA19" w14:textId="136D35E3" w:rsidR="002A16CE" w:rsidRDefault="00347988" w:rsidP="00C04908">
      <w:r>
        <w:rPr>
          <w:noProof/>
          <w:lang w:val="en-SG" w:eastAsia="en-SG"/>
        </w:rPr>
        <w:drawing>
          <wp:inline distT="0" distB="0" distL="0" distR="0" wp14:anchorId="727E6499" wp14:editId="5FB8EE26">
            <wp:extent cx="4953000" cy="312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3124200"/>
                    </a:xfrm>
                    <a:prstGeom prst="rect">
                      <a:avLst/>
                    </a:prstGeom>
                  </pic:spPr>
                </pic:pic>
              </a:graphicData>
            </a:graphic>
          </wp:inline>
        </w:drawing>
      </w:r>
    </w:p>
    <w:p w14:paraId="3BF1CF58" w14:textId="40702C8C" w:rsidR="002A16CE" w:rsidRDefault="001645C5" w:rsidP="002A16CE">
      <w:pPr>
        <w:pStyle w:val="Heading3"/>
        <w:rPr>
          <w:noProof/>
          <w:lang w:val="en-SG" w:eastAsia="en-SG"/>
        </w:rPr>
      </w:pPr>
      <w:r>
        <w:rPr>
          <w:noProof/>
          <w:lang w:val="en-SG" w:eastAsia="en-SG"/>
        </w:rPr>
        <w:lastRenderedPageBreak/>
        <w:t>F</w:t>
      </w:r>
      <w:r w:rsidR="002A16CE">
        <w:rPr>
          <w:noProof/>
          <w:lang w:val="en-SG" w:eastAsia="en-SG"/>
        </w:rPr>
        <w:t>ollow the setting</w:t>
      </w:r>
      <w:r w:rsidR="00292641">
        <w:rPr>
          <w:noProof/>
          <w:lang w:val="en-SG" w:eastAsia="en-SG"/>
        </w:rPr>
        <w:t xml:space="preserve">s </w:t>
      </w:r>
      <w:r w:rsidR="002A16CE">
        <w:rPr>
          <w:noProof/>
          <w:lang w:val="en-SG" w:eastAsia="en-SG"/>
        </w:rPr>
        <w:t>in the following screen</w:t>
      </w:r>
      <w:r w:rsidR="00C04908">
        <w:rPr>
          <w:noProof/>
          <w:lang w:val="en-SG" w:eastAsia="en-SG"/>
        </w:rPr>
        <w:t>s</w:t>
      </w:r>
      <w:r w:rsidR="00292641">
        <w:rPr>
          <w:noProof/>
          <w:lang w:val="en-SG" w:eastAsia="en-SG"/>
        </w:rPr>
        <w:t xml:space="preserve"> and click on the “Create”</w:t>
      </w:r>
      <w:r w:rsidR="002A16CE">
        <w:rPr>
          <w:noProof/>
          <w:lang w:val="en-SG" w:eastAsia="en-SG"/>
        </w:rPr>
        <w:t xml:space="preserve"> to c</w:t>
      </w:r>
      <w:r w:rsidR="00292641">
        <w:rPr>
          <w:noProof/>
          <w:lang w:val="en-SG" w:eastAsia="en-SG"/>
        </w:rPr>
        <w:t xml:space="preserve">omplete the creation of </w:t>
      </w:r>
      <w:r w:rsidR="002A16CE">
        <w:rPr>
          <w:noProof/>
          <w:lang w:val="en-SG" w:eastAsia="en-SG"/>
        </w:rPr>
        <w:t xml:space="preserve"> the new subsite</w:t>
      </w:r>
    </w:p>
    <w:p w14:paraId="46AC29C7" w14:textId="77777777" w:rsidR="00915188" w:rsidRDefault="00915188" w:rsidP="00915188">
      <w:pPr>
        <w:pStyle w:val="ListParagraph"/>
        <w:numPr>
          <w:ilvl w:val="0"/>
          <w:numId w:val="19"/>
        </w:numPr>
        <w:rPr>
          <w:lang w:val="en-SG" w:eastAsia="en-SG"/>
        </w:rPr>
      </w:pPr>
      <w:r>
        <w:rPr>
          <w:lang w:val="en-SG" w:eastAsia="en-SG"/>
        </w:rPr>
        <w:t>Enter the title and description of the site</w:t>
      </w:r>
    </w:p>
    <w:p w14:paraId="55CB83B8" w14:textId="77777777" w:rsidR="00915188" w:rsidRPr="00915188" w:rsidRDefault="00915188" w:rsidP="00915188">
      <w:pPr>
        <w:pStyle w:val="ListParagraph"/>
        <w:numPr>
          <w:ilvl w:val="0"/>
          <w:numId w:val="19"/>
        </w:numPr>
        <w:rPr>
          <w:lang w:val="en-SG" w:eastAsia="en-SG"/>
        </w:rPr>
      </w:pPr>
      <w:r>
        <w:rPr>
          <w:lang w:val="en-SG" w:eastAsia="en-SG"/>
        </w:rPr>
        <w:t>Enter “QAT” in the URL and take note that you can directly access this subsite using the URL</w:t>
      </w:r>
    </w:p>
    <w:p w14:paraId="7B890E2B" w14:textId="77777777" w:rsidR="00C04908" w:rsidRPr="00C04908" w:rsidRDefault="00915188" w:rsidP="00C04908">
      <w:pPr>
        <w:rPr>
          <w:lang w:val="en-SG" w:eastAsia="en-SG"/>
        </w:rPr>
      </w:pPr>
      <w:r>
        <w:rPr>
          <w:noProof/>
          <w:lang w:val="en-SG" w:eastAsia="en-SG"/>
        </w:rPr>
        <mc:AlternateContent>
          <mc:Choice Requires="wps">
            <w:drawing>
              <wp:anchor distT="0" distB="0" distL="114300" distR="114300" simplePos="0" relativeHeight="251671552" behindDoc="0" locked="0" layoutInCell="1" allowOverlap="1" wp14:anchorId="0AD28C3D" wp14:editId="121B75A0">
                <wp:simplePos x="0" y="0"/>
                <wp:positionH relativeFrom="margin">
                  <wp:posOffset>4487141</wp:posOffset>
                </wp:positionH>
                <wp:positionV relativeFrom="paragraph">
                  <wp:posOffset>3010535</wp:posOffset>
                </wp:positionV>
                <wp:extent cx="1149350" cy="265619"/>
                <wp:effectExtent l="19050" t="19050" r="12700" b="20320"/>
                <wp:wrapNone/>
                <wp:docPr id="79" name="Rectangle 79"/>
                <wp:cNvGraphicFramePr/>
                <a:graphic xmlns:a="http://schemas.openxmlformats.org/drawingml/2006/main">
                  <a:graphicData uri="http://schemas.microsoft.com/office/word/2010/wordprocessingShape">
                    <wps:wsp>
                      <wps:cNvSpPr/>
                      <wps:spPr>
                        <a:xfrm>
                          <a:off x="0" y="0"/>
                          <a:ext cx="1149350" cy="265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2C9F" id="Rectangle 79" o:spid="_x0000_s1026" style="position:absolute;margin-left:353.3pt;margin-top:237.05pt;width:90.5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" filled="f" strokecolor="red" strokeweight="2.25pt">
                <w10:wrap anchorx="margin"/>
              </v:rect>
            </w:pict>
          </mc:Fallback>
        </mc:AlternateContent>
      </w:r>
      <w:r w:rsidR="00C04908">
        <w:rPr>
          <w:noProof/>
          <w:lang w:val="en-SG" w:eastAsia="en-SG"/>
        </w:rPr>
        <mc:AlternateContent>
          <mc:Choice Requires="wps">
            <w:drawing>
              <wp:anchor distT="0" distB="0" distL="114300" distR="114300" simplePos="0" relativeHeight="251669504" behindDoc="0" locked="0" layoutInCell="1" allowOverlap="1" wp14:anchorId="6B6B9EC9" wp14:editId="06F4CFA8">
                <wp:simplePos x="0" y="0"/>
                <wp:positionH relativeFrom="margin">
                  <wp:posOffset>2405974</wp:posOffset>
                </wp:positionH>
                <wp:positionV relativeFrom="paragraph">
                  <wp:posOffset>1852673</wp:posOffset>
                </wp:positionV>
                <wp:extent cx="2178996" cy="888460"/>
                <wp:effectExtent l="19050" t="19050" r="12065" b="26035"/>
                <wp:wrapNone/>
                <wp:docPr id="78" name="Rectangle 78"/>
                <wp:cNvGraphicFramePr/>
                <a:graphic xmlns:a="http://schemas.openxmlformats.org/drawingml/2006/main">
                  <a:graphicData uri="http://schemas.microsoft.com/office/word/2010/wordprocessingShape">
                    <wps:wsp>
                      <wps:cNvSpPr/>
                      <wps:spPr>
                        <a:xfrm>
                          <a:off x="0" y="0"/>
                          <a:ext cx="2178996" cy="888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9FC89" id="Rectangle 78" o:spid="_x0000_s1026" style="position:absolute;margin-left:189.45pt;margin-top:145.9pt;width:171.55pt;height:69.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" filled="f" strokecolor="red" strokeweight="2.25pt">
                <w10:wrap anchorx="margin"/>
              </v:rect>
            </w:pict>
          </mc:Fallback>
        </mc:AlternateContent>
      </w:r>
      <w:r w:rsidR="00C04908">
        <w:rPr>
          <w:noProof/>
          <w:lang w:val="en-SG" w:eastAsia="en-SG"/>
        </w:rPr>
        <w:drawing>
          <wp:inline distT="0" distB="0" distL="0" distR="0" wp14:anchorId="48685244" wp14:editId="78CF08CA">
            <wp:extent cx="5943600" cy="3895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5725"/>
                    </a:xfrm>
                    <a:prstGeom prst="rect">
                      <a:avLst/>
                    </a:prstGeom>
                  </pic:spPr>
                </pic:pic>
              </a:graphicData>
            </a:graphic>
          </wp:inline>
        </w:drawing>
      </w:r>
    </w:p>
    <w:p w14:paraId="53F19024" w14:textId="0D31C18E" w:rsidR="00856FA2" w:rsidRDefault="00292641" w:rsidP="00915188">
      <w:pPr>
        <w:pStyle w:val="ListParagraph"/>
        <w:numPr>
          <w:ilvl w:val="0"/>
          <w:numId w:val="20"/>
        </w:numPr>
      </w:pPr>
      <w:r>
        <w:t>SharePoint</w:t>
      </w:r>
      <w:r w:rsidR="00915188">
        <w:t xml:space="preserve"> provide many templates that comes with preset functionalities. Since we are creating a project team site, we can make use of the Team Site template from</w:t>
      </w:r>
      <w:r>
        <w:t xml:space="preserve"> the collection of C</w:t>
      </w:r>
      <w:r w:rsidR="00915188">
        <w:t xml:space="preserve">ollaboration templates. Select </w:t>
      </w:r>
      <w:r>
        <w:t>“</w:t>
      </w:r>
      <w:r w:rsidR="00915188">
        <w:rPr>
          <w:i/>
        </w:rPr>
        <w:t>Team Site</w:t>
      </w:r>
      <w:r>
        <w:rPr>
          <w:i/>
        </w:rPr>
        <w:t>”</w:t>
      </w:r>
      <w:r w:rsidR="00915188">
        <w:t xml:space="preserve"> as </w:t>
      </w:r>
      <w:r>
        <w:t>the site</w:t>
      </w:r>
      <w:r w:rsidR="00915188">
        <w:t xml:space="preserve"> template for </w:t>
      </w:r>
      <w:r>
        <w:t>the QAT site</w:t>
      </w:r>
    </w:p>
    <w:p w14:paraId="75338D1E" w14:textId="17D533E2" w:rsidR="00915188" w:rsidRDefault="00915188" w:rsidP="00915188">
      <w:pPr>
        <w:pStyle w:val="ListParagraph"/>
        <w:numPr>
          <w:ilvl w:val="0"/>
          <w:numId w:val="20"/>
        </w:numPr>
      </w:pPr>
      <w:r>
        <w:t>We will also inherit the permission setting from the parent site, which will be the same as your personal site sinc</w:t>
      </w:r>
      <w:r w:rsidR="00292641">
        <w:t>e QAT is a subsite of your site</w:t>
      </w:r>
    </w:p>
    <w:p w14:paraId="55B9A225" w14:textId="77777777" w:rsidR="00856FA2" w:rsidRDefault="00915188">
      <w:r>
        <w:rPr>
          <w:noProof/>
          <w:lang w:val="en-SG" w:eastAsia="en-SG"/>
        </w:rPr>
        <w:lastRenderedPageBreak/>
        <mc:AlternateContent>
          <mc:Choice Requires="wps">
            <w:drawing>
              <wp:anchor distT="0" distB="0" distL="114300" distR="114300" simplePos="0" relativeHeight="251635712" behindDoc="0" locked="0" layoutInCell="1" allowOverlap="1" wp14:anchorId="53EED60D" wp14:editId="39912665">
                <wp:simplePos x="0" y="0"/>
                <wp:positionH relativeFrom="margin">
                  <wp:posOffset>2477311</wp:posOffset>
                </wp:positionH>
                <wp:positionV relativeFrom="paragraph">
                  <wp:posOffset>3180134</wp:posOffset>
                </wp:positionV>
                <wp:extent cx="1750978" cy="363166"/>
                <wp:effectExtent l="19050" t="19050" r="20955" b="18415"/>
                <wp:wrapNone/>
                <wp:docPr id="22" name="Rectangle 22"/>
                <wp:cNvGraphicFramePr/>
                <a:graphic xmlns:a="http://schemas.openxmlformats.org/drawingml/2006/main">
                  <a:graphicData uri="http://schemas.microsoft.com/office/word/2010/wordprocessingShape">
                    <wps:wsp>
                      <wps:cNvSpPr/>
                      <wps:spPr>
                        <a:xfrm>
                          <a:off x="0" y="0"/>
                          <a:ext cx="1750978" cy="3631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7A8F4" id="Rectangle 22" o:spid="_x0000_s1026" style="position:absolute;margin-left:195.05pt;margin-top:250.4pt;width:137.85pt;height:28.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" filled="f" strokecolor="red" strokeweight="2.25pt">
                <w10:wrap anchorx="margin"/>
              </v:rect>
            </w:pict>
          </mc:Fallback>
        </mc:AlternateContent>
      </w:r>
      <w:r>
        <w:rPr>
          <w:noProof/>
          <w:lang w:val="en-SG" w:eastAsia="en-SG"/>
        </w:rPr>
        <mc:AlternateContent>
          <mc:Choice Requires="wps">
            <w:drawing>
              <wp:anchor distT="0" distB="0" distL="114300" distR="114300" simplePos="0" relativeHeight="251633664" behindDoc="0" locked="0" layoutInCell="1" allowOverlap="1" wp14:anchorId="539E08BB" wp14:editId="107AB1A8">
                <wp:simplePos x="0" y="0"/>
                <wp:positionH relativeFrom="margin">
                  <wp:posOffset>2490281</wp:posOffset>
                </wp:positionH>
                <wp:positionV relativeFrom="paragraph">
                  <wp:posOffset>1733955</wp:posOffset>
                </wp:positionV>
                <wp:extent cx="2905328" cy="304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2905328"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CC45F" id="Rectangle 21" o:spid="_x0000_s1026" style="position:absolute;margin-left:196.1pt;margin-top:136.55pt;width:228.75pt;height:2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" filled="f" strokecolor="red" strokeweight="2.25pt">
                <w10:wrap anchorx="margin"/>
              </v:rect>
            </w:pict>
          </mc:Fallback>
        </mc:AlternateContent>
      </w:r>
      <w:r>
        <w:rPr>
          <w:noProof/>
          <w:lang w:val="en-SG" w:eastAsia="en-SG"/>
        </w:rPr>
        <w:drawing>
          <wp:inline distT="0" distB="0" distL="0" distR="0" wp14:anchorId="58EF1078" wp14:editId="4DFE4004">
            <wp:extent cx="5943600" cy="43808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80865"/>
                    </a:xfrm>
                    <a:prstGeom prst="rect">
                      <a:avLst/>
                    </a:prstGeom>
                  </pic:spPr>
                </pic:pic>
              </a:graphicData>
            </a:graphic>
          </wp:inline>
        </w:drawing>
      </w:r>
    </w:p>
    <w:p w14:paraId="4D8E5529" w14:textId="5AD9B131" w:rsidR="00915188" w:rsidRDefault="00554190" w:rsidP="00554190">
      <w:pPr>
        <w:pStyle w:val="ListParagraph"/>
        <w:numPr>
          <w:ilvl w:val="0"/>
          <w:numId w:val="21"/>
        </w:numPr>
      </w:pPr>
      <w:r>
        <w:t>Enable the same top link navigation bar for this subsite as per yo</w:t>
      </w:r>
      <w:r w:rsidR="00292641">
        <w:t>ur parent site and click on “</w:t>
      </w:r>
      <w:r>
        <w:rPr>
          <w:i/>
        </w:rPr>
        <w:t>Create</w:t>
      </w:r>
      <w:r w:rsidR="00292641">
        <w:rPr>
          <w:i/>
        </w:rPr>
        <w:t>”</w:t>
      </w:r>
      <w:r>
        <w:t xml:space="preserve"> to </w:t>
      </w:r>
      <w:r w:rsidR="00292641">
        <w:t>complete the creation.</w:t>
      </w:r>
    </w:p>
    <w:p w14:paraId="6865D910" w14:textId="77777777" w:rsidR="00554190" w:rsidRDefault="00554190">
      <w:r>
        <w:rPr>
          <w:noProof/>
          <w:lang w:val="en-SG" w:eastAsia="en-SG"/>
        </w:rPr>
        <mc:AlternateContent>
          <mc:Choice Requires="wps">
            <w:drawing>
              <wp:anchor distT="0" distB="0" distL="114300" distR="114300" simplePos="0" relativeHeight="251675648" behindDoc="0" locked="0" layoutInCell="1" allowOverlap="1" wp14:anchorId="5030B8C2" wp14:editId="2DEAA5F5">
                <wp:simplePos x="0" y="0"/>
                <wp:positionH relativeFrom="margin">
                  <wp:posOffset>4740613</wp:posOffset>
                </wp:positionH>
                <wp:positionV relativeFrom="paragraph">
                  <wp:posOffset>2156244</wp:posOffset>
                </wp:positionV>
                <wp:extent cx="505554" cy="363166"/>
                <wp:effectExtent l="19050" t="19050" r="27940" b="18415"/>
                <wp:wrapNone/>
                <wp:docPr id="97" name="Rectangle 97"/>
                <wp:cNvGraphicFramePr/>
                <a:graphic xmlns:a="http://schemas.openxmlformats.org/drawingml/2006/main">
                  <a:graphicData uri="http://schemas.microsoft.com/office/word/2010/wordprocessingShape">
                    <wps:wsp>
                      <wps:cNvSpPr/>
                      <wps:spPr>
                        <a:xfrm>
                          <a:off x="0" y="0"/>
                          <a:ext cx="505554" cy="3631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A377" id="Rectangle 97" o:spid="_x0000_s1026" style="position:absolute;margin-left:373.3pt;margin-top:169.8pt;width:39.8pt;height:28.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" filled="f" strokecolor="red" strokeweight="2.25pt">
                <w10:wrap anchorx="margin"/>
              </v:rect>
            </w:pict>
          </mc:Fallback>
        </mc:AlternateContent>
      </w:r>
      <w:r>
        <w:rPr>
          <w:noProof/>
          <w:lang w:val="en-SG" w:eastAsia="en-SG"/>
        </w:rPr>
        <mc:AlternateContent>
          <mc:Choice Requires="wps">
            <w:drawing>
              <wp:anchor distT="0" distB="0" distL="114300" distR="114300" simplePos="0" relativeHeight="251672576" behindDoc="0" locked="0" layoutInCell="1" allowOverlap="1" wp14:anchorId="11E9F076" wp14:editId="1DED6CF1">
                <wp:simplePos x="0" y="0"/>
                <wp:positionH relativeFrom="margin">
                  <wp:posOffset>2477311</wp:posOffset>
                </wp:positionH>
                <wp:positionV relativeFrom="paragraph">
                  <wp:posOffset>1339120</wp:posOffset>
                </wp:positionV>
                <wp:extent cx="2003898" cy="363166"/>
                <wp:effectExtent l="19050" t="19050" r="15875" b="18415"/>
                <wp:wrapNone/>
                <wp:docPr id="95" name="Rectangle 95"/>
                <wp:cNvGraphicFramePr/>
                <a:graphic xmlns:a="http://schemas.openxmlformats.org/drawingml/2006/main">
                  <a:graphicData uri="http://schemas.microsoft.com/office/word/2010/wordprocessingShape">
                    <wps:wsp>
                      <wps:cNvSpPr/>
                      <wps:spPr>
                        <a:xfrm>
                          <a:off x="0" y="0"/>
                          <a:ext cx="2003898" cy="3631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FFEE" id="Rectangle 95" o:spid="_x0000_s1026" style="position:absolute;margin-left:195.05pt;margin-top:105.45pt;width:157.8pt;height:28.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" filled="f" strokecolor="red" strokeweight="2.25pt">
                <w10:wrap anchorx="margin"/>
              </v:rect>
            </w:pict>
          </mc:Fallback>
        </mc:AlternateContent>
      </w:r>
      <w:r>
        <w:rPr>
          <w:noProof/>
          <w:lang w:val="en-SG" w:eastAsia="en-SG"/>
        </w:rPr>
        <w:drawing>
          <wp:inline distT="0" distB="0" distL="0" distR="0" wp14:anchorId="3B18C172" wp14:editId="38791139">
            <wp:extent cx="5943600" cy="29597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9735"/>
                    </a:xfrm>
                    <a:prstGeom prst="rect">
                      <a:avLst/>
                    </a:prstGeom>
                  </pic:spPr>
                </pic:pic>
              </a:graphicData>
            </a:graphic>
          </wp:inline>
        </w:drawing>
      </w:r>
    </w:p>
    <w:p w14:paraId="26452C7B" w14:textId="77777777" w:rsidR="002A16CE" w:rsidRDefault="002A16CE" w:rsidP="002A16CE">
      <w:pPr>
        <w:pStyle w:val="Heading3"/>
      </w:pPr>
      <w:r>
        <w:lastRenderedPageBreak/>
        <w:t xml:space="preserve">Your </w:t>
      </w:r>
      <w:r w:rsidR="00554190">
        <w:t xml:space="preserve">QAT </w:t>
      </w:r>
      <w:r w:rsidR="00E82696">
        <w:t>Subsite</w:t>
      </w:r>
      <w:r>
        <w:t xml:space="preserve"> is cre</w:t>
      </w:r>
      <w:r w:rsidR="00E82696">
        <w:t xml:space="preserve">ated </w:t>
      </w:r>
    </w:p>
    <w:p w14:paraId="46C83337" w14:textId="77777777" w:rsidR="00856FA2" w:rsidRDefault="00554190" w:rsidP="002A16CE">
      <w:r>
        <w:rPr>
          <w:noProof/>
          <w:lang w:val="en-SG" w:eastAsia="en-SG"/>
        </w:rPr>
        <mc:AlternateContent>
          <mc:Choice Requires="wps">
            <w:drawing>
              <wp:anchor distT="0" distB="0" distL="114300" distR="114300" simplePos="0" relativeHeight="251665408" behindDoc="0" locked="0" layoutInCell="1" allowOverlap="1" wp14:anchorId="641884B8" wp14:editId="17968FFA">
                <wp:simplePos x="0" y="0"/>
                <wp:positionH relativeFrom="column">
                  <wp:posOffset>1900136</wp:posOffset>
                </wp:positionH>
                <wp:positionV relativeFrom="paragraph">
                  <wp:posOffset>674951</wp:posOffset>
                </wp:positionV>
                <wp:extent cx="3501390" cy="732790"/>
                <wp:effectExtent l="704850" t="0" r="22860" b="10160"/>
                <wp:wrapNone/>
                <wp:docPr id="111" name="Line Callout 1 111"/>
                <wp:cNvGraphicFramePr/>
                <a:graphic xmlns:a="http://schemas.openxmlformats.org/drawingml/2006/main">
                  <a:graphicData uri="http://schemas.microsoft.com/office/word/2010/wordprocessingShape">
                    <wps:wsp>
                      <wps:cNvSpPr/>
                      <wps:spPr>
                        <a:xfrm>
                          <a:off x="0" y="0"/>
                          <a:ext cx="3501390" cy="732790"/>
                        </a:xfrm>
                        <a:prstGeom prst="borderCallout1">
                          <a:avLst>
                            <a:gd name="adj1" fmla="val 54394"/>
                            <a:gd name="adj2" fmla="val 406"/>
                            <a:gd name="adj3" fmla="val 37621"/>
                            <a:gd name="adj4" fmla="val -1996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9BEFE7" w14:textId="77777777" w:rsidR="002A16CE" w:rsidRPr="002A16CE" w:rsidRDefault="00554190" w:rsidP="002A16C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should reflect that QAT is created under your personal site. You can click on the top link bar to go back to your personal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884B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1" o:spid="_x0000_s1027" type="#_x0000_t47" style="position:absolute;margin-left:149.6pt;margin-top:53.15pt;width:275.7pt;height:5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" adj="-4311,8126,88,11749" filled="f" strokecolor="#1f4d78 [1604]" strokeweight="1pt">
                <v:textbox>
                  <w:txbxContent>
                    <w:p w14:paraId="779BEFE7" w14:textId="77777777" w:rsidR="002A16CE" w:rsidRPr="002A16CE" w:rsidRDefault="00554190" w:rsidP="002A16C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should reflect that QAT is created under your personal site. You can click on the top link bar to go back to your personal site</w:t>
                      </w:r>
                    </w:p>
                  </w:txbxContent>
                </v:textbox>
              </v:shap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79A844B4" wp14:editId="061E1C40">
                <wp:simplePos x="0" y="0"/>
                <wp:positionH relativeFrom="margin">
                  <wp:posOffset>992221</wp:posOffset>
                </wp:positionH>
                <wp:positionV relativeFrom="paragraph">
                  <wp:posOffset>895445</wp:posOffset>
                </wp:positionV>
                <wp:extent cx="460443" cy="317500"/>
                <wp:effectExtent l="19050" t="19050" r="15875" b="25400"/>
                <wp:wrapNone/>
                <wp:docPr id="110" name="Rectangle 110"/>
                <wp:cNvGraphicFramePr/>
                <a:graphic xmlns:a="http://schemas.openxmlformats.org/drawingml/2006/main">
                  <a:graphicData uri="http://schemas.microsoft.com/office/word/2010/wordprocessingShape">
                    <wps:wsp>
                      <wps:cNvSpPr/>
                      <wps:spPr>
                        <a:xfrm>
                          <a:off x="0" y="0"/>
                          <a:ext cx="460443" cy="317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99C15" id="Rectangle 110" o:spid="_x0000_s1026" style="position:absolute;margin-left:78.15pt;margin-top:70.5pt;width:36.25pt;height: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" filled="f" strokecolor="red" strokeweight="2.25pt">
                <w10:wrap anchorx="margin"/>
              </v:rect>
            </w:pict>
          </mc:Fallback>
        </mc:AlternateContent>
      </w:r>
      <w:r>
        <w:rPr>
          <w:noProof/>
          <w:lang w:val="en-SG" w:eastAsia="en-SG"/>
        </w:rPr>
        <w:drawing>
          <wp:inline distT="0" distB="0" distL="0" distR="0" wp14:anchorId="7536B72C" wp14:editId="4C2E8017">
            <wp:extent cx="5943600" cy="342836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8365"/>
                    </a:xfrm>
                    <a:prstGeom prst="rect">
                      <a:avLst/>
                    </a:prstGeom>
                  </pic:spPr>
                </pic:pic>
              </a:graphicData>
            </a:graphic>
          </wp:inline>
        </w:drawing>
      </w:r>
    </w:p>
    <w:p w14:paraId="19F95081" w14:textId="77777777" w:rsidR="00FD0BBD" w:rsidRDefault="00FD0BBD">
      <w:pPr>
        <w:rPr>
          <w:rFonts w:asciiTheme="majorHAnsi" w:eastAsiaTheme="majorEastAsia" w:hAnsiTheme="majorHAnsi" w:cstheme="majorBidi"/>
          <w:b/>
          <w:bCs/>
          <w:smallCaps/>
          <w:color w:val="000000" w:themeColor="text1"/>
          <w:sz w:val="28"/>
          <w:szCs w:val="28"/>
          <w:highlight w:val="lightGray"/>
        </w:rPr>
      </w:pPr>
      <w:r>
        <w:rPr>
          <w:highlight w:val="lightGray"/>
        </w:rPr>
        <w:br w:type="page"/>
      </w:r>
    </w:p>
    <w:p w14:paraId="0019BB59" w14:textId="74E3992A" w:rsidR="004570AB" w:rsidRDefault="004570AB" w:rsidP="0082458A">
      <w:pPr>
        <w:pStyle w:val="Heading2"/>
      </w:pPr>
      <w:r>
        <w:lastRenderedPageBreak/>
        <w:t>Deleting a subsite</w:t>
      </w:r>
      <w:r w:rsidR="00E274CF">
        <w:t xml:space="preserve"> </w:t>
      </w:r>
      <w:r w:rsidR="00347988">
        <w:t>(Optional)</w:t>
      </w:r>
    </w:p>
    <w:p w14:paraId="7634E360" w14:textId="37AC89AD" w:rsidR="002A6E6C" w:rsidRPr="005A5CE2" w:rsidRDefault="0082458A" w:rsidP="002A6E6C">
      <w:pPr>
        <w:rPr>
          <w:color w:val="FF0000"/>
        </w:rPr>
      </w:pPr>
      <w:r>
        <w:t>The following steps will go through how you can delete a subsite that you have created previously</w:t>
      </w:r>
      <w:r w:rsidR="00E274CF">
        <w:t xml:space="preserve">, however, </w:t>
      </w:r>
      <w:r w:rsidR="00E274CF" w:rsidRPr="005A5CE2">
        <w:rPr>
          <w:b/>
          <w:color w:val="FF0000"/>
          <w:u w:val="single"/>
        </w:rPr>
        <w:t>we will stop at where the deletion can be done and will not delete the site for this lab.</w:t>
      </w:r>
    </w:p>
    <w:p w14:paraId="6603D3DC" w14:textId="49EF1EB3" w:rsidR="004570AB" w:rsidRDefault="002A6E6C" w:rsidP="002A6E6C">
      <w:pPr>
        <w:pStyle w:val="Heading3"/>
      </w:pPr>
      <w:r>
        <w:t xml:space="preserve">Check that you are in your </w:t>
      </w:r>
      <w:r w:rsidRPr="00314E57">
        <w:rPr>
          <w:color w:val="FF0000"/>
          <w:u w:val="single"/>
        </w:rPr>
        <w:t>personal subsite</w:t>
      </w:r>
      <w:r w:rsidR="00314E57" w:rsidRPr="00314E57">
        <w:rPr>
          <w:color w:val="FF0000"/>
          <w:u w:val="single"/>
        </w:rPr>
        <w:t>, and not the QAT subsite</w:t>
      </w:r>
    </w:p>
    <w:p w14:paraId="3BE37B75" w14:textId="2E006741" w:rsidR="002A6E6C" w:rsidRPr="002A6E6C" w:rsidRDefault="00292641" w:rsidP="002A6E6C">
      <w:pPr>
        <w:pStyle w:val="Heading3"/>
      </w:pPr>
      <w:r>
        <w:t>Click on “</w:t>
      </w:r>
      <w:r w:rsidR="0082458A">
        <w:t>Site Contents</w:t>
      </w:r>
      <w:r>
        <w:t>”</w:t>
      </w:r>
      <w:r w:rsidR="0082458A">
        <w:t xml:space="preserve"> from the </w:t>
      </w:r>
      <w:r w:rsidR="00AC1E88">
        <w:t>left navigati</w:t>
      </w:r>
      <w:r w:rsidR="0082458A">
        <w:t>on</w:t>
      </w:r>
      <w:r w:rsidR="00AC1E88">
        <w:t xml:space="preserve"> to access your QAT subsite</w:t>
      </w:r>
      <w:r>
        <w:t>.</w:t>
      </w:r>
    </w:p>
    <w:p w14:paraId="21041DDC" w14:textId="7166C951" w:rsidR="004570AB" w:rsidRDefault="00D453B6" w:rsidP="004570AB">
      <w:pPr>
        <w:pStyle w:val="NormalWeb"/>
        <w:shd w:val="clear" w:color="auto" w:fill="FFFFFF"/>
        <w:spacing w:before="0" w:beforeAutospacing="0" w:after="0" w:afterAutospacing="0"/>
        <w:rPr>
          <w:noProof/>
        </w:rPr>
      </w:pPr>
      <w:r>
        <w:rPr>
          <w:noProof/>
        </w:rPr>
        <mc:AlternateContent>
          <mc:Choice Requires="wps">
            <w:drawing>
              <wp:anchor distT="0" distB="0" distL="114300" distR="114300" simplePos="0" relativeHeight="251643904" behindDoc="0" locked="0" layoutInCell="1" allowOverlap="1" wp14:anchorId="2AA5B5FA" wp14:editId="12521180">
                <wp:simplePos x="0" y="0"/>
                <wp:positionH relativeFrom="margin">
                  <wp:posOffset>64770</wp:posOffset>
                </wp:positionH>
                <wp:positionV relativeFrom="paragraph">
                  <wp:posOffset>1475740</wp:posOffset>
                </wp:positionV>
                <wp:extent cx="563880" cy="148590"/>
                <wp:effectExtent l="19050" t="19050" r="26670" b="22860"/>
                <wp:wrapNone/>
                <wp:docPr id="27" name="Rectangle 27"/>
                <wp:cNvGraphicFramePr/>
                <a:graphic xmlns:a="http://schemas.openxmlformats.org/drawingml/2006/main">
                  <a:graphicData uri="http://schemas.microsoft.com/office/word/2010/wordprocessingShape">
                    <wps:wsp>
                      <wps:cNvSpPr/>
                      <wps:spPr>
                        <a:xfrm>
                          <a:off x="0" y="0"/>
                          <a:ext cx="563880" cy="148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219B" id="Rectangle 27" o:spid="_x0000_s1026" style="position:absolute;margin-left:5.1pt;margin-top:116.2pt;width:44.4pt;height:11.7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" filled="f" strokecolor="red" strokeweight="2.25pt">
                <w10:wrap anchorx="margin"/>
              </v:rect>
            </w:pict>
          </mc:Fallback>
        </mc:AlternateContent>
      </w:r>
      <w:r w:rsidR="006A30A3">
        <w:rPr>
          <w:noProof/>
        </w:rPr>
        <mc:AlternateContent>
          <mc:Choice Requires="wps">
            <w:drawing>
              <wp:anchor distT="0" distB="0" distL="114300" distR="114300" simplePos="0" relativeHeight="251645952" behindDoc="0" locked="0" layoutInCell="1" allowOverlap="1" wp14:anchorId="4C656F37" wp14:editId="0F462DA7">
                <wp:simplePos x="0" y="0"/>
                <wp:positionH relativeFrom="column">
                  <wp:posOffset>2191615</wp:posOffset>
                </wp:positionH>
                <wp:positionV relativeFrom="paragraph">
                  <wp:posOffset>706296</wp:posOffset>
                </wp:positionV>
                <wp:extent cx="1367790" cy="466725"/>
                <wp:effectExtent l="742950" t="0" r="22860" b="28575"/>
                <wp:wrapNone/>
                <wp:docPr id="4" name="Rectangular Callout 4"/>
                <wp:cNvGraphicFramePr/>
                <a:graphic xmlns:a="http://schemas.openxmlformats.org/drawingml/2006/main">
                  <a:graphicData uri="http://schemas.microsoft.com/office/word/2010/wordprocessingShape">
                    <wps:wsp>
                      <wps:cNvSpPr/>
                      <wps:spPr>
                        <a:xfrm>
                          <a:off x="0" y="0"/>
                          <a:ext cx="1367790" cy="466725"/>
                        </a:xfrm>
                        <a:prstGeom prst="wedgeRectCallout">
                          <a:avLst>
                            <a:gd name="adj1" fmla="val -100802"/>
                            <a:gd name="adj2" fmla="val 4252"/>
                          </a:avLst>
                        </a:prstGeom>
                        <a:ln/>
                      </wps:spPr>
                      <wps:style>
                        <a:lnRef idx="2">
                          <a:schemeClr val="accent6"/>
                        </a:lnRef>
                        <a:fillRef idx="1">
                          <a:schemeClr val="lt1"/>
                        </a:fillRef>
                        <a:effectRef idx="0">
                          <a:schemeClr val="accent6"/>
                        </a:effectRef>
                        <a:fontRef idx="minor">
                          <a:schemeClr val="dk1"/>
                        </a:fontRef>
                      </wps:style>
                      <wps:txbx>
                        <w:txbxContent>
                          <w:p w14:paraId="07B59DF3" w14:textId="77777777" w:rsidR="0013436E" w:rsidRDefault="0013436E" w:rsidP="0013436E">
                            <w:r>
                              <w:t>Verify it is your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56F37" id="Rectangular Callout 4" o:spid="_x0000_s1028" type="#_x0000_t61" style="position:absolute;margin-left:172.55pt;margin-top:55.6pt;width:107.7pt;height:3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" adj="-10973,11718" fillcolor="white [3201]" strokecolor="#70ad47 [3209]" strokeweight="1pt">
                <v:textbox>
                  <w:txbxContent>
                    <w:p w14:paraId="07B59DF3" w14:textId="77777777" w:rsidR="0013436E" w:rsidRDefault="0013436E" w:rsidP="0013436E">
                      <w:r>
                        <w:t>Verify it is your username here</w:t>
                      </w:r>
                    </w:p>
                  </w:txbxContent>
                </v:textbox>
              </v:shape>
            </w:pict>
          </mc:Fallback>
        </mc:AlternateContent>
      </w:r>
      <w:r w:rsidR="0013436E" w:rsidRPr="0013436E">
        <w:rPr>
          <w:noProof/>
        </w:rPr>
        <w:t xml:space="preserve"> </w:t>
      </w:r>
      <w:r w:rsidR="0082458A">
        <w:rPr>
          <w:noProof/>
        </w:rPr>
        <w:drawing>
          <wp:inline distT="0" distB="0" distL="0" distR="0" wp14:anchorId="18D572BD" wp14:editId="4F680694">
            <wp:extent cx="5492885" cy="3295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0215" cy="3300129"/>
                    </a:xfrm>
                    <a:prstGeom prst="rect">
                      <a:avLst/>
                    </a:prstGeom>
                  </pic:spPr>
                </pic:pic>
              </a:graphicData>
            </a:graphic>
          </wp:inline>
        </w:drawing>
      </w:r>
    </w:p>
    <w:p w14:paraId="122F96A3" w14:textId="77777777" w:rsidR="00AC1E88" w:rsidRDefault="00AC1E88" w:rsidP="004570AB">
      <w:pPr>
        <w:pStyle w:val="NormalWeb"/>
        <w:shd w:val="clear" w:color="auto" w:fill="FFFFFF"/>
        <w:spacing w:before="0" w:beforeAutospacing="0" w:after="0" w:afterAutospacing="0"/>
        <w:rPr>
          <w:noProof/>
        </w:rPr>
      </w:pPr>
    </w:p>
    <w:p w14:paraId="46B2B266" w14:textId="060B26FE" w:rsidR="00AC1E88" w:rsidRDefault="00347988" w:rsidP="00AC1E88">
      <w:pPr>
        <w:pStyle w:val="Heading3"/>
        <w:rPr>
          <w:noProof/>
        </w:rPr>
      </w:pPr>
      <w:r>
        <w:rPr>
          <w:noProof/>
        </w:rPr>
        <w:lastRenderedPageBreak/>
        <w:t>Click “Subsites” to show the subsites under the current site.</w:t>
      </w:r>
    </w:p>
    <w:p w14:paraId="142A77B4" w14:textId="4BD51696" w:rsidR="00AC1E88" w:rsidRDefault="00AC1E88" w:rsidP="004570AB">
      <w:pPr>
        <w:pStyle w:val="NormalWeb"/>
        <w:shd w:val="clear" w:color="auto" w:fill="FFFFFF"/>
        <w:spacing w:before="0" w:beforeAutospacing="0" w:after="0" w:afterAutospacing="0"/>
        <w:rPr>
          <w:rFonts w:ascii="SegoeUI-Regular-final" w:hAnsi="SegoeUI-Regular-final" w:cs="Arial"/>
          <w:color w:val="333333"/>
          <w:sz w:val="18"/>
          <w:szCs w:val="18"/>
          <w:lang w:val="en"/>
        </w:rPr>
      </w:pPr>
      <w:r>
        <w:rPr>
          <w:noProof/>
        </w:rPr>
        <mc:AlternateContent>
          <mc:Choice Requires="wps">
            <w:drawing>
              <wp:anchor distT="0" distB="0" distL="114300" distR="114300" simplePos="0" relativeHeight="251639808" behindDoc="0" locked="0" layoutInCell="1" allowOverlap="1" wp14:anchorId="0AA32932" wp14:editId="655644C7">
                <wp:simplePos x="0" y="0"/>
                <wp:positionH relativeFrom="margin">
                  <wp:posOffset>750498</wp:posOffset>
                </wp:positionH>
                <wp:positionV relativeFrom="paragraph">
                  <wp:posOffset>1746646</wp:posOffset>
                </wp:positionV>
                <wp:extent cx="517585" cy="198408"/>
                <wp:effectExtent l="19050" t="19050" r="15875" b="11430"/>
                <wp:wrapNone/>
                <wp:docPr id="11" name="Rectangle 11"/>
                <wp:cNvGraphicFramePr/>
                <a:graphic xmlns:a="http://schemas.openxmlformats.org/drawingml/2006/main">
                  <a:graphicData uri="http://schemas.microsoft.com/office/word/2010/wordprocessingShape">
                    <wps:wsp>
                      <wps:cNvSpPr/>
                      <wps:spPr>
                        <a:xfrm>
                          <a:off x="0" y="0"/>
                          <a:ext cx="517585" cy="198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FCFA5" id="Rectangle 11" o:spid="_x0000_s1026" style="position:absolute;margin-left:59.1pt;margin-top:137.55pt;width:40.75pt;height:15.6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" filled="f" strokecolor="red" strokeweight="2.25pt">
                <w10:wrap anchorx="margin"/>
              </v:rect>
            </w:pict>
          </mc:Fallback>
        </mc:AlternateContent>
      </w:r>
      <w:r w:rsidR="00347988">
        <w:rPr>
          <w:noProof/>
        </w:rPr>
        <w:drawing>
          <wp:inline distT="0" distB="0" distL="0" distR="0" wp14:anchorId="48D04F42" wp14:editId="09784D36">
            <wp:extent cx="4201064" cy="307891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9330" cy="3084968"/>
                    </a:xfrm>
                    <a:prstGeom prst="rect">
                      <a:avLst/>
                    </a:prstGeom>
                  </pic:spPr>
                </pic:pic>
              </a:graphicData>
            </a:graphic>
          </wp:inline>
        </w:drawing>
      </w:r>
    </w:p>
    <w:p w14:paraId="28C58511" w14:textId="77777777" w:rsidR="00AC1E88" w:rsidRDefault="00AC1E88" w:rsidP="004570AB">
      <w:pPr>
        <w:pStyle w:val="NormalWeb"/>
        <w:shd w:val="clear" w:color="auto" w:fill="FFFFFF"/>
        <w:spacing w:before="0" w:beforeAutospacing="0" w:after="0" w:afterAutospacing="0"/>
        <w:rPr>
          <w:rFonts w:ascii="SegoeUI-Regular-final" w:hAnsi="SegoeUI-Regular-final" w:cs="Arial"/>
          <w:color w:val="333333"/>
          <w:sz w:val="18"/>
          <w:szCs w:val="18"/>
          <w:lang w:val="en"/>
        </w:rPr>
      </w:pPr>
    </w:p>
    <w:p w14:paraId="0499EF06" w14:textId="066B13B3" w:rsidR="00347988" w:rsidRDefault="00347988" w:rsidP="00347988">
      <w:pPr>
        <w:pStyle w:val="Heading3"/>
        <w:rPr>
          <w:noProof/>
        </w:rPr>
      </w:pPr>
      <w:r>
        <w:rPr>
          <w:noProof/>
        </w:rPr>
        <w:t>Click “</w:t>
      </w:r>
      <w:r>
        <w:rPr>
          <w:noProof/>
        </w:rPr>
        <w:t>QAT</w:t>
      </w:r>
      <w:r>
        <w:rPr>
          <w:noProof/>
        </w:rPr>
        <w:t>”</w:t>
      </w:r>
      <w:r>
        <w:rPr>
          <w:noProof/>
        </w:rPr>
        <w:t xml:space="preserve"> to navigate to the site that you intend to delete.</w:t>
      </w:r>
    </w:p>
    <w:p w14:paraId="39998167" w14:textId="77777777" w:rsidR="00347988" w:rsidRDefault="00347988" w:rsidP="004570AB">
      <w:pPr>
        <w:pStyle w:val="NormalWeb"/>
        <w:shd w:val="clear" w:color="auto" w:fill="FFFFFF"/>
        <w:spacing w:before="0" w:beforeAutospacing="0" w:after="0" w:afterAutospacing="0"/>
        <w:rPr>
          <w:rFonts w:ascii="SegoeUI-Regular-final" w:hAnsi="SegoeUI-Regular-final" w:cs="Arial"/>
          <w:color w:val="333333"/>
          <w:sz w:val="18"/>
          <w:szCs w:val="18"/>
          <w:lang w:val="en"/>
        </w:rPr>
      </w:pPr>
    </w:p>
    <w:p w14:paraId="5106109A" w14:textId="5C163F6A" w:rsidR="00347988" w:rsidRDefault="00347988" w:rsidP="004570AB">
      <w:pPr>
        <w:pStyle w:val="NormalWeb"/>
        <w:shd w:val="clear" w:color="auto" w:fill="FFFFFF"/>
        <w:spacing w:before="0" w:beforeAutospacing="0" w:after="0" w:afterAutospacing="0"/>
        <w:rPr>
          <w:rFonts w:ascii="SegoeUI-Regular-final" w:hAnsi="SegoeUI-Regular-final" w:cs="Arial"/>
          <w:color w:val="333333"/>
          <w:sz w:val="18"/>
          <w:szCs w:val="18"/>
          <w:lang w:val="en"/>
        </w:rPr>
      </w:pPr>
      <w:r>
        <w:rPr>
          <w:noProof/>
        </w:rPr>
        <mc:AlternateContent>
          <mc:Choice Requires="wps">
            <w:drawing>
              <wp:anchor distT="0" distB="0" distL="114300" distR="114300" simplePos="0" relativeHeight="251687936" behindDoc="0" locked="0" layoutInCell="1" allowOverlap="1" wp14:anchorId="5C8BA3FE" wp14:editId="2849FF20">
                <wp:simplePos x="0" y="0"/>
                <wp:positionH relativeFrom="margin">
                  <wp:posOffset>146649</wp:posOffset>
                </wp:positionH>
                <wp:positionV relativeFrom="paragraph">
                  <wp:posOffset>3390816</wp:posOffset>
                </wp:positionV>
                <wp:extent cx="517585" cy="198408"/>
                <wp:effectExtent l="19050" t="19050" r="15875" b="11430"/>
                <wp:wrapNone/>
                <wp:docPr id="31" name="Rectangle 31"/>
                <wp:cNvGraphicFramePr/>
                <a:graphic xmlns:a="http://schemas.openxmlformats.org/drawingml/2006/main">
                  <a:graphicData uri="http://schemas.microsoft.com/office/word/2010/wordprocessingShape">
                    <wps:wsp>
                      <wps:cNvSpPr/>
                      <wps:spPr>
                        <a:xfrm>
                          <a:off x="0" y="0"/>
                          <a:ext cx="517585" cy="198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9ABF3" id="Rectangle 31" o:spid="_x0000_s1026" style="position:absolute;margin-left:11.55pt;margin-top:267pt;width:40.75pt;height:15.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" filled="f" strokecolor="red" strokeweight="2.25pt">
                <w10:wrap anchorx="margin"/>
              </v:rect>
            </w:pict>
          </mc:Fallback>
        </mc:AlternateContent>
      </w:r>
      <w:r>
        <w:rPr>
          <w:noProof/>
        </w:rPr>
        <w:drawing>
          <wp:inline distT="0" distB="0" distL="0" distR="0" wp14:anchorId="720A5D82" wp14:editId="6E074608">
            <wp:extent cx="4071366" cy="360584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3740" cy="3607945"/>
                    </a:xfrm>
                    <a:prstGeom prst="rect">
                      <a:avLst/>
                    </a:prstGeom>
                  </pic:spPr>
                </pic:pic>
              </a:graphicData>
            </a:graphic>
          </wp:inline>
        </w:drawing>
      </w:r>
    </w:p>
    <w:p w14:paraId="4F2ADBF8" w14:textId="0CB4D4DF" w:rsidR="00AC1E88" w:rsidRDefault="00AC1E88" w:rsidP="00AC1E88">
      <w:pPr>
        <w:pStyle w:val="Heading3"/>
        <w:rPr>
          <w:lang w:val="en"/>
        </w:rPr>
      </w:pPr>
      <w:r>
        <w:rPr>
          <w:lang w:val="en"/>
        </w:rPr>
        <w:lastRenderedPageBreak/>
        <w:t xml:space="preserve">Once you are in </w:t>
      </w:r>
      <w:r w:rsidRPr="00B46436">
        <w:rPr>
          <w:lang w:val="en"/>
        </w:rPr>
        <w:t>the QAT subsite,</w:t>
      </w:r>
      <w:r>
        <w:rPr>
          <w:lang w:val="en"/>
        </w:rPr>
        <w:t xml:space="preserve"> click on the Gear icon and click on the Site Settings option from the pull down menu</w:t>
      </w:r>
      <w:r w:rsidR="00292641">
        <w:rPr>
          <w:lang w:val="en"/>
        </w:rPr>
        <w:t>.</w:t>
      </w:r>
    </w:p>
    <w:p w14:paraId="192E577E" w14:textId="5FE1351E" w:rsidR="00AC1E88" w:rsidRDefault="006A30A3" w:rsidP="004570AB">
      <w:pPr>
        <w:pStyle w:val="NormalWeb"/>
        <w:shd w:val="clear" w:color="auto" w:fill="FFFFFF"/>
        <w:spacing w:before="0" w:beforeAutospacing="0" w:after="0" w:afterAutospacing="0"/>
        <w:rPr>
          <w:rFonts w:ascii="SegoeUI-Regular-final" w:hAnsi="SegoeUI-Regular-final" w:cs="Arial"/>
          <w:color w:val="333333"/>
          <w:sz w:val="18"/>
          <w:szCs w:val="18"/>
          <w:lang w:val="en"/>
        </w:rPr>
      </w:pPr>
      <w:r>
        <w:rPr>
          <w:noProof/>
        </w:rPr>
        <mc:AlternateContent>
          <mc:Choice Requires="wps">
            <w:drawing>
              <wp:anchor distT="0" distB="0" distL="114300" distR="114300" simplePos="0" relativeHeight="251648000" behindDoc="0" locked="0" layoutInCell="1" allowOverlap="1" wp14:anchorId="6C45C285" wp14:editId="600A0C03">
                <wp:simplePos x="0" y="0"/>
                <wp:positionH relativeFrom="margin">
                  <wp:posOffset>3877837</wp:posOffset>
                </wp:positionH>
                <wp:positionV relativeFrom="paragraph">
                  <wp:posOffset>341089</wp:posOffset>
                </wp:positionV>
                <wp:extent cx="330619" cy="226979"/>
                <wp:effectExtent l="19050" t="19050" r="12700" b="20955"/>
                <wp:wrapNone/>
                <wp:docPr id="16" name="Rectangle 16"/>
                <wp:cNvGraphicFramePr/>
                <a:graphic xmlns:a="http://schemas.openxmlformats.org/drawingml/2006/main">
                  <a:graphicData uri="http://schemas.microsoft.com/office/word/2010/wordprocessingShape">
                    <wps:wsp>
                      <wps:cNvSpPr/>
                      <wps:spPr>
                        <a:xfrm>
                          <a:off x="0" y="0"/>
                          <a:ext cx="330619" cy="2269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C3B7" id="Rectangle 16" o:spid="_x0000_s1026" style="position:absolute;margin-left:305.35pt;margin-top:26.85pt;width:26.05pt;height:17.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" filled="f" strokecolor="red" strokeweight="2.25pt">
                <w10:wrap anchorx="margin"/>
              </v:rect>
            </w:pict>
          </mc:Fallback>
        </mc:AlternateContent>
      </w:r>
      <w:r w:rsidR="00AC1E88">
        <w:rPr>
          <w:noProof/>
        </w:rPr>
        <mc:AlternateContent>
          <mc:Choice Requires="wps">
            <w:drawing>
              <wp:anchor distT="0" distB="0" distL="114300" distR="114300" simplePos="0" relativeHeight="251649024" behindDoc="0" locked="0" layoutInCell="1" allowOverlap="1" wp14:anchorId="23C3BF67" wp14:editId="7C7BBC7B">
                <wp:simplePos x="0" y="0"/>
                <wp:positionH relativeFrom="margin">
                  <wp:posOffset>3326373</wp:posOffset>
                </wp:positionH>
                <wp:positionV relativeFrom="paragraph">
                  <wp:posOffset>1988820</wp:posOffset>
                </wp:positionV>
                <wp:extent cx="810639" cy="220493"/>
                <wp:effectExtent l="19050" t="19050" r="27940" b="27305"/>
                <wp:wrapNone/>
                <wp:docPr id="17" name="Rectangle 17"/>
                <wp:cNvGraphicFramePr/>
                <a:graphic xmlns:a="http://schemas.openxmlformats.org/drawingml/2006/main">
                  <a:graphicData uri="http://schemas.microsoft.com/office/word/2010/wordprocessingShape">
                    <wps:wsp>
                      <wps:cNvSpPr/>
                      <wps:spPr>
                        <a:xfrm>
                          <a:off x="0" y="0"/>
                          <a:ext cx="810639" cy="220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F0576" id="Rectangle 17" o:spid="_x0000_s1026" style="position:absolute;margin-left:261.9pt;margin-top:156.6pt;width:63.85pt;height:17.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eqnQIAAJA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" filled="f" strokecolor="red" strokeweight="2.25pt">
                <w10:wrap anchorx="margin"/>
              </v:rect>
            </w:pict>
          </mc:Fallback>
        </mc:AlternateContent>
      </w:r>
      <w:r w:rsidR="00AC1E88">
        <w:rPr>
          <w:noProof/>
        </w:rPr>
        <mc:AlternateContent>
          <mc:Choice Requires="wps">
            <w:drawing>
              <wp:anchor distT="0" distB="0" distL="114300" distR="114300" simplePos="0" relativeHeight="251641856" behindDoc="0" locked="0" layoutInCell="1" allowOverlap="1" wp14:anchorId="61DCFDF8" wp14:editId="31FAC261">
                <wp:simplePos x="0" y="0"/>
                <wp:positionH relativeFrom="column">
                  <wp:posOffset>214009</wp:posOffset>
                </wp:positionH>
                <wp:positionV relativeFrom="paragraph">
                  <wp:posOffset>2475244</wp:posOffset>
                </wp:positionV>
                <wp:extent cx="1367790" cy="881380"/>
                <wp:effectExtent l="0" t="1390650" r="22860" b="13970"/>
                <wp:wrapNone/>
                <wp:docPr id="14" name="Rectangular Callout 14"/>
                <wp:cNvGraphicFramePr/>
                <a:graphic xmlns:a="http://schemas.openxmlformats.org/drawingml/2006/main">
                  <a:graphicData uri="http://schemas.microsoft.com/office/word/2010/wordprocessingShape">
                    <wps:wsp>
                      <wps:cNvSpPr/>
                      <wps:spPr>
                        <a:xfrm>
                          <a:off x="0" y="0"/>
                          <a:ext cx="1367790" cy="881380"/>
                        </a:xfrm>
                        <a:prstGeom prst="wedgeRectCallout">
                          <a:avLst>
                            <a:gd name="adj1" fmla="val 33377"/>
                            <a:gd name="adj2" fmla="val -204300"/>
                          </a:avLst>
                        </a:prstGeom>
                        <a:ln/>
                      </wps:spPr>
                      <wps:style>
                        <a:lnRef idx="2">
                          <a:schemeClr val="accent6"/>
                        </a:lnRef>
                        <a:fillRef idx="1">
                          <a:schemeClr val="lt1"/>
                        </a:fillRef>
                        <a:effectRef idx="0">
                          <a:schemeClr val="accent6"/>
                        </a:effectRef>
                        <a:fontRef idx="minor">
                          <a:schemeClr val="dk1"/>
                        </a:fontRef>
                      </wps:style>
                      <wps:txbx>
                        <w:txbxContent>
                          <w:p w14:paraId="6DE1C4DC" w14:textId="324258DD" w:rsidR="00AC1E88" w:rsidRPr="00A30DFD" w:rsidRDefault="00AC1E88" w:rsidP="00AC1E88">
                            <w:pPr>
                              <w:rPr>
                                <w:color w:val="FF0000"/>
                              </w:rPr>
                            </w:pPr>
                            <w:r w:rsidRPr="00A30DFD">
                              <w:rPr>
                                <w:color w:val="FF0000"/>
                              </w:rPr>
                              <w:t>Verify it is your username and subsite before attempt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FDF8" id="Rectangular Callout 14" o:spid="_x0000_s1029" type="#_x0000_t61" style="position:absolute;margin-left:16.85pt;margin-top:194.9pt;width:107.7pt;height:69.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" adj="18009,-33329" fillcolor="white [3201]" strokecolor="#70ad47 [3209]" strokeweight="1pt">
                <v:textbox>
                  <w:txbxContent>
                    <w:p w14:paraId="6DE1C4DC" w14:textId="324258DD" w:rsidR="00AC1E88" w:rsidRPr="00A30DFD" w:rsidRDefault="00AC1E88" w:rsidP="00AC1E88">
                      <w:pPr>
                        <w:rPr>
                          <w:color w:val="FF0000"/>
                        </w:rPr>
                      </w:pPr>
                      <w:r w:rsidRPr="00A30DFD">
                        <w:rPr>
                          <w:color w:val="FF0000"/>
                        </w:rPr>
                        <w:t>Verify it is your username and subsite before attempt deletion</w:t>
                      </w:r>
                    </w:p>
                  </w:txbxContent>
                </v:textbox>
              </v:shape>
            </w:pict>
          </mc:Fallback>
        </mc:AlternateContent>
      </w:r>
      <w:r w:rsidR="00AC1E88">
        <w:rPr>
          <w:noProof/>
        </w:rPr>
        <w:drawing>
          <wp:inline distT="0" distB="0" distL="0" distR="0" wp14:anchorId="276B70B6" wp14:editId="7BFFDB47">
            <wp:extent cx="5298332" cy="3680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928" cy="3684416"/>
                    </a:xfrm>
                    <a:prstGeom prst="rect">
                      <a:avLst/>
                    </a:prstGeom>
                  </pic:spPr>
                </pic:pic>
              </a:graphicData>
            </a:graphic>
          </wp:inline>
        </w:drawing>
      </w:r>
    </w:p>
    <w:p w14:paraId="35FA390B" w14:textId="665BFB5A" w:rsidR="004570AB" w:rsidRPr="002A6E6C" w:rsidRDefault="002A6E6C" w:rsidP="002A6E6C">
      <w:pPr>
        <w:pStyle w:val="Heading3"/>
      </w:pPr>
      <w:r>
        <w:lastRenderedPageBreak/>
        <w:t xml:space="preserve">From the Site Settings screen, click on the </w:t>
      </w:r>
      <w:r w:rsidR="0013436E">
        <w:rPr>
          <w:i/>
        </w:rPr>
        <w:t>Delete this</w:t>
      </w:r>
      <w:r>
        <w:rPr>
          <w:i/>
        </w:rPr>
        <w:t xml:space="preserve"> site</w:t>
      </w:r>
      <w:r>
        <w:t xml:space="preserve"> link</w:t>
      </w:r>
    </w:p>
    <w:p w14:paraId="5B6B36B5" w14:textId="51457A70" w:rsidR="001601D3" w:rsidRDefault="001601D3">
      <w:r>
        <w:rPr>
          <w:noProof/>
          <w:lang w:val="en-SG" w:eastAsia="en-SG"/>
        </w:rPr>
        <mc:AlternateContent>
          <mc:Choice Requires="wps">
            <w:drawing>
              <wp:anchor distT="0" distB="0" distL="114300" distR="114300" simplePos="0" relativeHeight="251636736" behindDoc="0" locked="0" layoutInCell="1" allowOverlap="1" wp14:anchorId="2AB134EA" wp14:editId="218C1D0B">
                <wp:simplePos x="0" y="0"/>
                <wp:positionH relativeFrom="margin">
                  <wp:posOffset>3699429</wp:posOffset>
                </wp:positionH>
                <wp:positionV relativeFrom="paragraph">
                  <wp:posOffset>3225219</wp:posOffset>
                </wp:positionV>
                <wp:extent cx="901700" cy="158750"/>
                <wp:effectExtent l="19050" t="19050" r="12700" b="12700"/>
                <wp:wrapNone/>
                <wp:docPr id="30" name="Rectangle 30"/>
                <wp:cNvGraphicFramePr/>
                <a:graphic xmlns:a="http://schemas.openxmlformats.org/drawingml/2006/main">
                  <a:graphicData uri="http://schemas.microsoft.com/office/word/2010/wordprocessingShape">
                    <wps:wsp>
                      <wps:cNvSpPr/>
                      <wps:spPr>
                        <a:xfrm>
                          <a:off x="0" y="0"/>
                          <a:ext cx="901700"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A4336" id="Rectangle 30" o:spid="_x0000_s1026" style="position:absolute;margin-left:291.3pt;margin-top:253.95pt;width:71pt;height:12.5pt;z-index:251638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" filled="f" strokecolor="red" strokeweight="2.25pt">
                <w10:wrap anchorx="margin"/>
              </v:rect>
            </w:pict>
          </mc:Fallback>
        </mc:AlternateContent>
      </w:r>
      <w:r w:rsidR="00A30DFD">
        <w:rPr>
          <w:noProof/>
          <w:lang w:val="en-SG" w:eastAsia="en-SG"/>
        </w:rPr>
        <w:drawing>
          <wp:inline distT="0" distB="0" distL="0" distR="0" wp14:anchorId="717704EF" wp14:editId="1742F85B">
            <wp:extent cx="5389123" cy="3767203"/>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181" cy="3772836"/>
                    </a:xfrm>
                    <a:prstGeom prst="rect">
                      <a:avLst/>
                    </a:prstGeom>
                  </pic:spPr>
                </pic:pic>
              </a:graphicData>
            </a:graphic>
          </wp:inline>
        </w:drawing>
      </w:r>
    </w:p>
    <w:p w14:paraId="3B1EA42E" w14:textId="7C4B4AA0" w:rsidR="001601D3" w:rsidRPr="005A5CE2" w:rsidRDefault="002A6E6C" w:rsidP="002A6E6C">
      <w:pPr>
        <w:pStyle w:val="Heading3"/>
        <w:rPr>
          <w:color w:val="FF0000"/>
          <w:u w:val="single"/>
        </w:rPr>
      </w:pPr>
      <w:r w:rsidRPr="005A5CE2">
        <w:rPr>
          <w:color w:val="FF0000"/>
        </w:rPr>
        <w:t>A warning scree</w:t>
      </w:r>
      <w:r w:rsidR="00292641" w:rsidRPr="005A5CE2">
        <w:rPr>
          <w:color w:val="FF0000"/>
        </w:rPr>
        <w:t>n</w:t>
      </w:r>
      <w:r w:rsidRPr="005A5CE2">
        <w:rPr>
          <w:color w:val="FF0000"/>
        </w:rPr>
        <w:t xml:space="preserve"> will appear, check </w:t>
      </w:r>
      <w:r w:rsidR="00A30DFD" w:rsidRPr="005A5CE2">
        <w:rPr>
          <w:color w:val="FF0000"/>
        </w:rPr>
        <w:t>that the URL reflect the actual subsite that you are deleting i.e.</w:t>
      </w:r>
      <w:r w:rsidR="006E4768" w:rsidRPr="005A5CE2">
        <w:rPr>
          <w:color w:val="FF0000"/>
        </w:rPr>
        <w:t>,</w:t>
      </w:r>
      <w:r w:rsidR="00A30DFD" w:rsidRPr="005A5CE2">
        <w:rPr>
          <w:color w:val="FF0000"/>
        </w:rPr>
        <w:t xml:space="preserve"> end with QAT for our exercise. </w:t>
      </w:r>
      <w:r w:rsidR="00E274CF" w:rsidRPr="005A5CE2">
        <w:rPr>
          <w:color w:val="FF0000"/>
          <w:u w:val="single"/>
        </w:rPr>
        <w:t>We will stop our deletion exercise here and you should click on Cancel so that your site will not be deleted</w:t>
      </w:r>
      <w:r w:rsidR="00292641" w:rsidRPr="005A5CE2">
        <w:rPr>
          <w:color w:val="FF0000"/>
          <w:u w:val="single"/>
        </w:rPr>
        <w:t>.</w:t>
      </w:r>
    </w:p>
    <w:p w14:paraId="218D5E2B" w14:textId="54AEEEC5" w:rsidR="001601D3" w:rsidRDefault="00A30DFD">
      <w:r>
        <w:rPr>
          <w:noProof/>
          <w:lang w:val="en-SG" w:eastAsia="en-SG"/>
        </w:rPr>
        <mc:AlternateContent>
          <mc:Choice Requires="wps">
            <w:drawing>
              <wp:anchor distT="0" distB="0" distL="114300" distR="114300" simplePos="0" relativeHeight="251631616" behindDoc="0" locked="0" layoutInCell="1" allowOverlap="1" wp14:anchorId="4B710F34" wp14:editId="77E59B60">
                <wp:simplePos x="0" y="0"/>
                <wp:positionH relativeFrom="margin">
                  <wp:align>right</wp:align>
                </wp:positionH>
                <wp:positionV relativeFrom="paragraph">
                  <wp:posOffset>2591972</wp:posOffset>
                </wp:positionV>
                <wp:extent cx="680936" cy="434394"/>
                <wp:effectExtent l="19050" t="19050" r="24130" b="22860"/>
                <wp:wrapNone/>
                <wp:docPr id="32" name="Rectangle 32"/>
                <wp:cNvGraphicFramePr/>
                <a:graphic xmlns:a="http://schemas.openxmlformats.org/drawingml/2006/main">
                  <a:graphicData uri="http://schemas.microsoft.com/office/word/2010/wordprocessingShape">
                    <wps:wsp>
                      <wps:cNvSpPr/>
                      <wps:spPr>
                        <a:xfrm>
                          <a:off x="0" y="0"/>
                          <a:ext cx="680936" cy="4343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5D6CA" id="Rectangle 32" o:spid="_x0000_s1026" style="position:absolute;margin-left:2.4pt;margin-top:204.1pt;width:53.6pt;height:34.2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" filled="f" strokecolor="red" strokeweight="2.25pt">
                <w10:wrap anchorx="margin"/>
              </v:rect>
            </w:pict>
          </mc:Fallback>
        </mc:AlternateContent>
      </w:r>
      <w:r>
        <w:rPr>
          <w:noProof/>
          <w:lang w:val="en-SG" w:eastAsia="en-SG"/>
        </w:rPr>
        <mc:AlternateContent>
          <mc:Choice Requires="wps">
            <w:drawing>
              <wp:anchor distT="0" distB="0" distL="114300" distR="114300" simplePos="0" relativeHeight="251634688" behindDoc="0" locked="0" layoutInCell="1" allowOverlap="1" wp14:anchorId="6506878E" wp14:editId="18237AF4">
                <wp:simplePos x="0" y="0"/>
                <wp:positionH relativeFrom="margin">
                  <wp:posOffset>103762</wp:posOffset>
                </wp:positionH>
                <wp:positionV relativeFrom="paragraph">
                  <wp:posOffset>765094</wp:posOffset>
                </wp:positionV>
                <wp:extent cx="4818434" cy="557233"/>
                <wp:effectExtent l="19050" t="19050" r="20320" b="14605"/>
                <wp:wrapNone/>
                <wp:docPr id="33" name="Rectangle 33"/>
                <wp:cNvGraphicFramePr/>
                <a:graphic xmlns:a="http://schemas.openxmlformats.org/drawingml/2006/main">
                  <a:graphicData uri="http://schemas.microsoft.com/office/word/2010/wordprocessingShape">
                    <wps:wsp>
                      <wps:cNvSpPr/>
                      <wps:spPr>
                        <a:xfrm>
                          <a:off x="0" y="0"/>
                          <a:ext cx="4818434" cy="5572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88535" id="Rectangle 33" o:spid="_x0000_s1026" style="position:absolute;margin-left:8.15pt;margin-top:60.25pt;width:379.4pt;height:43.9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" filled="f" strokecolor="red" strokeweight="2.25pt">
                <w10:wrap anchorx="margin"/>
              </v:rect>
            </w:pict>
          </mc:Fallback>
        </mc:AlternateContent>
      </w:r>
      <w:r>
        <w:rPr>
          <w:noProof/>
          <w:lang w:val="en-SG" w:eastAsia="en-SG"/>
        </w:rPr>
        <w:drawing>
          <wp:inline distT="0" distB="0" distL="0" distR="0" wp14:anchorId="08D1DBE2" wp14:editId="2430AB40">
            <wp:extent cx="5943600" cy="3039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9745"/>
                    </a:xfrm>
                    <a:prstGeom prst="rect">
                      <a:avLst/>
                    </a:prstGeom>
                  </pic:spPr>
                </pic:pic>
              </a:graphicData>
            </a:graphic>
          </wp:inline>
        </w:drawing>
      </w:r>
    </w:p>
    <w:p w14:paraId="4BD6C9C3" w14:textId="08F95326" w:rsidR="001601D3" w:rsidRDefault="00E274CF" w:rsidP="006E4196">
      <w:pPr>
        <w:pStyle w:val="Heading2"/>
      </w:pPr>
      <w:r>
        <w:lastRenderedPageBreak/>
        <w:t>Setting navigation for</w:t>
      </w:r>
      <w:r w:rsidR="00856F96">
        <w:t xml:space="preserve"> </w:t>
      </w:r>
      <w:r w:rsidR="006E4196">
        <w:t xml:space="preserve">QAT project team </w:t>
      </w:r>
      <w:r>
        <w:t>subsite</w:t>
      </w:r>
    </w:p>
    <w:p w14:paraId="4F1064E8" w14:textId="27A21F5D" w:rsidR="001601D3" w:rsidRDefault="009D305D" w:rsidP="00E76237">
      <w:pPr>
        <w:pStyle w:val="Heading3"/>
      </w:pPr>
      <w:r>
        <w:t xml:space="preserve">Go back to your </w:t>
      </w:r>
      <w:r w:rsidRPr="00C61EDB">
        <w:rPr>
          <w:color w:val="auto"/>
        </w:rPr>
        <w:t xml:space="preserve">personal site </w:t>
      </w:r>
      <w:r>
        <w:t xml:space="preserve">by </w:t>
      </w:r>
      <w:r w:rsidR="00B46436">
        <w:t>specifying</w:t>
      </w:r>
      <w:r w:rsidR="00E274CF">
        <w:t xml:space="preserve"> your URL or </w:t>
      </w:r>
      <w:r>
        <w:t>clicking on your name from the top navigation</w:t>
      </w:r>
      <w:r w:rsidR="00292641">
        <w:t>.</w:t>
      </w:r>
    </w:p>
    <w:p w14:paraId="6E0BE6C1" w14:textId="219A101B" w:rsidR="007B2495" w:rsidRDefault="009D305D">
      <w:r>
        <w:rPr>
          <w:noProof/>
          <w:lang w:val="en-SG" w:eastAsia="en-SG"/>
        </w:rPr>
        <mc:AlternateContent>
          <mc:Choice Requires="wps">
            <w:drawing>
              <wp:anchor distT="0" distB="0" distL="114300" distR="114300" simplePos="0" relativeHeight="251678720" behindDoc="0" locked="0" layoutInCell="1" allowOverlap="1" wp14:anchorId="572F61E5" wp14:editId="22D6D1CB">
                <wp:simplePos x="0" y="0"/>
                <wp:positionH relativeFrom="margin">
                  <wp:posOffset>868680</wp:posOffset>
                </wp:positionH>
                <wp:positionV relativeFrom="paragraph">
                  <wp:posOffset>756920</wp:posOffset>
                </wp:positionV>
                <wp:extent cx="376136" cy="100584"/>
                <wp:effectExtent l="19050" t="19050" r="24130" b="13970"/>
                <wp:wrapNone/>
                <wp:docPr id="115" name="Rectangle 115"/>
                <wp:cNvGraphicFramePr/>
                <a:graphic xmlns:a="http://schemas.openxmlformats.org/drawingml/2006/main">
                  <a:graphicData uri="http://schemas.microsoft.com/office/word/2010/wordprocessingShape">
                    <wps:wsp>
                      <wps:cNvSpPr/>
                      <wps:spPr>
                        <a:xfrm>
                          <a:off x="0" y="0"/>
                          <a:ext cx="376136" cy="1005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E3650" id="Rectangle 115" o:spid="_x0000_s1026" style="position:absolute;margin-left:68.4pt;margin-top:59.6pt;width:29.6pt;height:7.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CngIAAJI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" filled="f" strokecolor="red" strokeweight="2.25pt">
                <w10:wrap anchorx="margin"/>
              </v:rect>
            </w:pict>
          </mc:Fallback>
        </mc:AlternateContent>
      </w:r>
      <w:r>
        <w:rPr>
          <w:noProof/>
          <w:lang w:val="en-SG" w:eastAsia="en-SG"/>
        </w:rPr>
        <w:drawing>
          <wp:inline distT="0" distB="0" distL="0" distR="0" wp14:anchorId="33E1B1AC" wp14:editId="28AD7624">
            <wp:extent cx="5233182" cy="3018584"/>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982" cy="3028274"/>
                    </a:xfrm>
                    <a:prstGeom prst="rect">
                      <a:avLst/>
                    </a:prstGeom>
                  </pic:spPr>
                </pic:pic>
              </a:graphicData>
            </a:graphic>
          </wp:inline>
        </w:drawing>
      </w:r>
    </w:p>
    <w:p w14:paraId="6156704B" w14:textId="1945FC33" w:rsidR="005F2B7E" w:rsidRPr="005F2B7E" w:rsidRDefault="00432935" w:rsidP="00AA0D2C">
      <w:pPr>
        <w:pStyle w:val="Heading3"/>
      </w:pPr>
      <w:r>
        <w:t xml:space="preserve">You should be at </w:t>
      </w:r>
      <w:r w:rsidRPr="00C61EDB">
        <w:rPr>
          <w:color w:val="FF0000"/>
          <w:u w:val="single"/>
        </w:rPr>
        <w:t>your personal site</w:t>
      </w:r>
      <w:r w:rsidR="005A5CE2" w:rsidRPr="00C61EDB">
        <w:rPr>
          <w:color w:val="FF0000"/>
          <w:u w:val="single"/>
        </w:rPr>
        <w:t>, not the QAT sub-site</w:t>
      </w:r>
      <w:r w:rsidRPr="00C61EDB">
        <w:rPr>
          <w:color w:val="FF0000"/>
        </w:rPr>
        <w:t xml:space="preserve"> </w:t>
      </w:r>
      <w:r>
        <w:t xml:space="preserve">as in the following screen. </w:t>
      </w:r>
      <w:r w:rsidR="005F2B7E">
        <w:t>Click on the gear icon on the top right</w:t>
      </w:r>
      <w:r>
        <w:t xml:space="preserve"> and s</w:t>
      </w:r>
      <w:r w:rsidR="005F2B7E">
        <w:t xml:space="preserve">elect </w:t>
      </w:r>
      <w:r w:rsidR="00292641">
        <w:t>“</w:t>
      </w:r>
      <w:r w:rsidR="005F2B7E" w:rsidRPr="00432935">
        <w:rPr>
          <w:i/>
        </w:rPr>
        <w:t>Site Settings</w:t>
      </w:r>
      <w:r w:rsidR="00292641">
        <w:rPr>
          <w:i/>
        </w:rPr>
        <w:t>”</w:t>
      </w:r>
      <w:r w:rsidR="005F2B7E" w:rsidRPr="00432935">
        <w:rPr>
          <w:i/>
        </w:rPr>
        <w:t xml:space="preserve"> </w:t>
      </w:r>
      <w:r w:rsidR="005F2B7E">
        <w:t>from the dropdown menu</w:t>
      </w:r>
      <w:r w:rsidR="00292641">
        <w:t>.</w:t>
      </w:r>
    </w:p>
    <w:p w14:paraId="4C1EE342" w14:textId="50619AA7" w:rsidR="00C861F7" w:rsidRDefault="006E4768">
      <w:r>
        <w:rPr>
          <w:noProof/>
          <w:lang w:val="en-SG" w:eastAsia="en-SG"/>
        </w:rPr>
        <mc:AlternateContent>
          <mc:Choice Requires="wps">
            <w:drawing>
              <wp:anchor distT="0" distB="0" distL="114300" distR="114300" simplePos="0" relativeHeight="251656192" behindDoc="0" locked="0" layoutInCell="1" allowOverlap="1" wp14:anchorId="5CF0C0D1" wp14:editId="27CA1EA9">
                <wp:simplePos x="0" y="0"/>
                <wp:positionH relativeFrom="margin">
                  <wp:posOffset>4072255</wp:posOffset>
                </wp:positionH>
                <wp:positionV relativeFrom="paragraph">
                  <wp:posOffset>387350</wp:posOffset>
                </wp:positionV>
                <wp:extent cx="330200" cy="187960"/>
                <wp:effectExtent l="19050" t="19050" r="12700" b="21590"/>
                <wp:wrapNone/>
                <wp:docPr id="49" name="Rectangle 49"/>
                <wp:cNvGraphicFramePr/>
                <a:graphic xmlns:a="http://schemas.openxmlformats.org/drawingml/2006/main">
                  <a:graphicData uri="http://schemas.microsoft.com/office/word/2010/wordprocessingShape">
                    <wps:wsp>
                      <wps:cNvSpPr/>
                      <wps:spPr>
                        <a:xfrm>
                          <a:off x="0" y="0"/>
                          <a:ext cx="330200" cy="1879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20B83" id="Rectangle 49" o:spid="_x0000_s1026" style="position:absolute;margin-left:320.65pt;margin-top:30.5pt;width:26pt;height:14.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SonQIAAJA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" filled="f" strokecolor="red" strokeweight="2.25pt">
                <w10:wrap anchorx="margin"/>
              </v:rect>
            </w:pict>
          </mc:Fallback>
        </mc:AlternateContent>
      </w:r>
      <w:r w:rsidR="006A30A3">
        <w:rPr>
          <w:noProof/>
          <w:lang w:val="en-SG" w:eastAsia="en-SG"/>
        </w:rPr>
        <mc:AlternateContent>
          <mc:Choice Requires="wps">
            <w:drawing>
              <wp:anchor distT="0" distB="0" distL="114300" distR="114300" simplePos="0" relativeHeight="251652096" behindDoc="0" locked="0" layoutInCell="1" allowOverlap="1" wp14:anchorId="037AA08C" wp14:editId="4B76CE03">
                <wp:simplePos x="0" y="0"/>
                <wp:positionH relativeFrom="margin">
                  <wp:posOffset>3379612</wp:posOffset>
                </wp:positionH>
                <wp:positionV relativeFrom="paragraph">
                  <wp:posOffset>2176819</wp:posOffset>
                </wp:positionV>
                <wp:extent cx="901700" cy="226871"/>
                <wp:effectExtent l="19050" t="19050" r="12700" b="20955"/>
                <wp:wrapNone/>
                <wp:docPr id="48" name="Rectangle 48"/>
                <wp:cNvGraphicFramePr/>
                <a:graphic xmlns:a="http://schemas.openxmlformats.org/drawingml/2006/main">
                  <a:graphicData uri="http://schemas.microsoft.com/office/word/2010/wordprocessingShape">
                    <wps:wsp>
                      <wps:cNvSpPr/>
                      <wps:spPr>
                        <a:xfrm>
                          <a:off x="0" y="0"/>
                          <a:ext cx="901700" cy="2268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71FFC" id="Rectangle 48" o:spid="_x0000_s1026" style="position:absolute;margin-left:266.1pt;margin-top:171.4pt;width:71pt;height:17.8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" filled="f" strokecolor="red" strokeweight="2.25pt">
                <w10:wrap anchorx="margin"/>
              </v:rect>
            </w:pict>
          </mc:Fallback>
        </mc:AlternateContent>
      </w:r>
      <w:r w:rsidR="006E6257" w:rsidRPr="006E6257">
        <w:rPr>
          <w:noProof/>
          <w:lang w:val="en-SG" w:eastAsia="en-SG"/>
        </w:rPr>
        <w:t xml:space="preserve"> </w:t>
      </w:r>
      <w:r w:rsidR="00432935">
        <w:rPr>
          <w:noProof/>
          <w:lang w:val="en-SG" w:eastAsia="en-SG"/>
        </w:rPr>
        <w:drawing>
          <wp:inline distT="0" distB="0" distL="0" distR="0" wp14:anchorId="3006C85F" wp14:editId="607F0FCB">
            <wp:extent cx="5510710" cy="364672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508" cy="3666443"/>
                    </a:xfrm>
                    <a:prstGeom prst="rect">
                      <a:avLst/>
                    </a:prstGeom>
                  </pic:spPr>
                </pic:pic>
              </a:graphicData>
            </a:graphic>
          </wp:inline>
        </w:drawing>
      </w:r>
    </w:p>
    <w:p w14:paraId="41CFA209" w14:textId="32494ADB" w:rsidR="005F2B7E" w:rsidRDefault="005F2B7E" w:rsidP="005F2B7E">
      <w:pPr>
        <w:pStyle w:val="Heading3"/>
      </w:pPr>
      <w:r>
        <w:lastRenderedPageBreak/>
        <w:t xml:space="preserve">From the </w:t>
      </w:r>
      <w:r w:rsidR="00292641">
        <w:t>“</w:t>
      </w:r>
      <w:r>
        <w:t>Site Settings</w:t>
      </w:r>
      <w:r w:rsidR="00292641">
        <w:t>”</w:t>
      </w:r>
      <w:r>
        <w:t xml:space="preserve"> screen</w:t>
      </w:r>
      <w:r w:rsidR="005E7C22">
        <w:t>, select “</w:t>
      </w:r>
      <w:r>
        <w:rPr>
          <w:i/>
        </w:rPr>
        <w:t>Navigation</w:t>
      </w:r>
      <w:r w:rsidR="005E7C22">
        <w:t>” under “Look and Feel”</w:t>
      </w:r>
      <w:r w:rsidR="00292641">
        <w:t>.</w:t>
      </w:r>
    </w:p>
    <w:p w14:paraId="55881B45" w14:textId="0E6789AF" w:rsidR="00C861F7" w:rsidRDefault="006E6257" w:rsidP="005F2B7E">
      <w:r>
        <w:rPr>
          <w:noProof/>
          <w:lang w:val="en-SG" w:eastAsia="en-SG"/>
        </w:rPr>
        <mc:AlternateContent>
          <mc:Choice Requires="wps">
            <w:drawing>
              <wp:anchor distT="0" distB="0" distL="114300" distR="114300" simplePos="0" relativeHeight="251657216" behindDoc="0" locked="0" layoutInCell="1" allowOverlap="1" wp14:anchorId="6A52D136" wp14:editId="058DD8F5">
                <wp:simplePos x="0" y="0"/>
                <wp:positionH relativeFrom="margin">
                  <wp:posOffset>3490176</wp:posOffset>
                </wp:positionH>
                <wp:positionV relativeFrom="paragraph">
                  <wp:posOffset>2387424</wp:posOffset>
                </wp:positionV>
                <wp:extent cx="618978" cy="147710"/>
                <wp:effectExtent l="19050" t="19050" r="10160" b="24130"/>
                <wp:wrapNone/>
                <wp:docPr id="51" name="Rectangle 51"/>
                <wp:cNvGraphicFramePr/>
                <a:graphic xmlns:a="http://schemas.openxmlformats.org/drawingml/2006/main">
                  <a:graphicData uri="http://schemas.microsoft.com/office/word/2010/wordprocessingShape">
                    <wps:wsp>
                      <wps:cNvSpPr/>
                      <wps:spPr>
                        <a:xfrm>
                          <a:off x="0" y="0"/>
                          <a:ext cx="618978" cy="147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A0C04" id="Rectangle 51" o:spid="_x0000_s1026" style="position:absolute;margin-left:274.8pt;margin-top:188pt;width:48.75pt;height:11.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" filled="f" strokecolor="red" strokeweight="2.25pt">
                <w10:wrap anchorx="margin"/>
              </v:rect>
            </w:pict>
          </mc:Fallback>
        </mc:AlternateContent>
      </w:r>
      <w:r>
        <w:rPr>
          <w:noProof/>
          <w:lang w:val="en-SG" w:eastAsia="en-SG"/>
        </w:rPr>
        <w:drawing>
          <wp:inline distT="0" distB="0" distL="0" distR="0" wp14:anchorId="0B268796" wp14:editId="2DC8EC4C">
            <wp:extent cx="5175115" cy="3441783"/>
            <wp:effectExtent l="0" t="0" r="698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8808" cy="3450890"/>
                    </a:xfrm>
                    <a:prstGeom prst="rect">
                      <a:avLst/>
                    </a:prstGeom>
                  </pic:spPr>
                </pic:pic>
              </a:graphicData>
            </a:graphic>
          </wp:inline>
        </w:drawing>
      </w:r>
    </w:p>
    <w:p w14:paraId="618B0466" w14:textId="77777777" w:rsidR="00C861F7" w:rsidRDefault="00C861F7"/>
    <w:p w14:paraId="3F171E2F" w14:textId="4BD3102D" w:rsidR="00432935" w:rsidRDefault="005F2B7E" w:rsidP="00432935">
      <w:pPr>
        <w:pStyle w:val="Heading3"/>
        <w:rPr>
          <w:noProof/>
          <w:lang w:val="en-SG" w:eastAsia="en-SG"/>
        </w:rPr>
      </w:pPr>
      <w:r>
        <w:t>The following settings allow the subsite to</w:t>
      </w:r>
      <w:r w:rsidR="00861CE5">
        <w:t xml:space="preserve"> display the links of the</w:t>
      </w:r>
      <w:r w:rsidR="005E7C22">
        <w:t xml:space="preserve"> sites that are under the current site.</w:t>
      </w:r>
      <w:r w:rsidR="009D305D" w:rsidRPr="009D305D">
        <w:rPr>
          <w:noProof/>
          <w:lang w:val="en-SG" w:eastAsia="en-SG"/>
        </w:rPr>
        <w:t xml:space="preserve"> </w:t>
      </w:r>
    </w:p>
    <w:p w14:paraId="5AB4CC12" w14:textId="77777777" w:rsidR="00432935" w:rsidRPr="00432935" w:rsidRDefault="00432935" w:rsidP="00432935">
      <w:pPr>
        <w:rPr>
          <w:lang w:val="en-SG" w:eastAsia="en-SG"/>
        </w:rPr>
      </w:pPr>
    </w:p>
    <w:p w14:paraId="67EC474C" w14:textId="36A15880" w:rsidR="008F56F7" w:rsidRDefault="00432935" w:rsidP="00432935">
      <w:r w:rsidRPr="00722CB1">
        <w:rPr>
          <w:noProof/>
          <w:lang w:val="en-SG" w:eastAsia="en-SG"/>
        </w:rPr>
        <mc:AlternateContent>
          <mc:Choice Requires="wps">
            <w:drawing>
              <wp:anchor distT="0" distB="0" distL="114300" distR="114300" simplePos="0" relativeHeight="251681792" behindDoc="0" locked="0" layoutInCell="1" allowOverlap="1" wp14:anchorId="6E552960" wp14:editId="188E27C2">
                <wp:simplePos x="0" y="0"/>
                <wp:positionH relativeFrom="margin">
                  <wp:posOffset>1810512</wp:posOffset>
                </wp:positionH>
                <wp:positionV relativeFrom="paragraph">
                  <wp:posOffset>1768094</wp:posOffset>
                </wp:positionV>
                <wp:extent cx="3800218" cy="493014"/>
                <wp:effectExtent l="19050" t="19050" r="10160" b="21590"/>
                <wp:wrapNone/>
                <wp:docPr id="54" name="Rectangle 54"/>
                <wp:cNvGraphicFramePr/>
                <a:graphic xmlns:a="http://schemas.openxmlformats.org/drawingml/2006/main">
                  <a:graphicData uri="http://schemas.microsoft.com/office/word/2010/wordprocessingShape">
                    <wps:wsp>
                      <wps:cNvSpPr/>
                      <wps:spPr>
                        <a:xfrm>
                          <a:off x="0" y="0"/>
                          <a:ext cx="3800218" cy="4930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F6DF" id="Rectangle 54" o:spid="_x0000_s1026" style="position:absolute;margin-left:142.55pt;margin-top:139.2pt;width:299.25pt;height:3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" filled="f" strokecolor="red" strokeweight="2.25pt">
                <w10:wrap anchorx="margin"/>
              </v:rect>
            </w:pict>
          </mc:Fallback>
        </mc:AlternateContent>
      </w:r>
      <w:r>
        <w:rPr>
          <w:noProof/>
          <w:lang w:val="en-SG" w:eastAsia="en-SG"/>
        </w:rPr>
        <w:drawing>
          <wp:inline distT="0" distB="0" distL="0" distR="0" wp14:anchorId="01C0CB85" wp14:editId="66905E1F">
            <wp:extent cx="5697483" cy="28858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6773" cy="2895643"/>
                    </a:xfrm>
                    <a:prstGeom prst="rect">
                      <a:avLst/>
                    </a:prstGeom>
                  </pic:spPr>
                </pic:pic>
              </a:graphicData>
            </a:graphic>
          </wp:inline>
        </w:drawing>
      </w:r>
    </w:p>
    <w:p w14:paraId="6E780D3E" w14:textId="6A229E37" w:rsidR="008F56F7" w:rsidRDefault="00861CE5">
      <w:r>
        <w:rPr>
          <w:noProof/>
          <w:lang w:val="en-SG" w:eastAsia="en-SG"/>
        </w:rPr>
        <w:lastRenderedPageBreak/>
        <w:drawing>
          <wp:inline distT="0" distB="0" distL="0" distR="0" wp14:anchorId="4D1C8C81" wp14:editId="719B6977">
            <wp:extent cx="5943600" cy="227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3300"/>
                    </a:xfrm>
                    <a:prstGeom prst="rect">
                      <a:avLst/>
                    </a:prstGeom>
                  </pic:spPr>
                </pic:pic>
              </a:graphicData>
            </a:graphic>
          </wp:inline>
        </w:drawing>
      </w:r>
    </w:p>
    <w:p w14:paraId="0EA0ED2D" w14:textId="51A6F6FC" w:rsidR="008F56F7" w:rsidRPr="005F2B7E" w:rsidRDefault="005E7C22" w:rsidP="005F2B7E">
      <w:pPr>
        <w:pStyle w:val="Heading3"/>
      </w:pPr>
      <w:r>
        <w:t>Click “</w:t>
      </w:r>
      <w:r w:rsidR="005F2B7E">
        <w:rPr>
          <w:i/>
        </w:rPr>
        <w:t>OK</w:t>
      </w:r>
      <w:r>
        <w:t>”</w:t>
      </w:r>
      <w:r w:rsidR="005F2B7E">
        <w:t xml:space="preserve"> to save the settings</w:t>
      </w:r>
      <w:r>
        <w:t>.</w:t>
      </w:r>
    </w:p>
    <w:p w14:paraId="4EB78F52" w14:textId="2466CE30" w:rsidR="008F56F7" w:rsidRDefault="00C61EDB">
      <w:pPr>
        <w:rPr>
          <w:noProof/>
          <w:lang w:val="en-SG" w:eastAsia="en-SG"/>
        </w:rPr>
      </w:pPr>
      <w:r>
        <w:rPr>
          <w:noProof/>
          <w:lang w:val="en-SG" w:eastAsia="en-SG"/>
        </w:rPr>
        <w:t xml:space="preserve"> </w:t>
      </w:r>
    </w:p>
    <w:p w14:paraId="1700C209" w14:textId="77777777" w:rsidR="00C61EDB" w:rsidRDefault="00C61EDB">
      <w:pPr>
        <w:rPr>
          <w:noProof/>
          <w:lang w:val="en-SG" w:eastAsia="en-SG"/>
        </w:rPr>
      </w:pPr>
    </w:p>
    <w:p w14:paraId="1B677570" w14:textId="77777777" w:rsidR="00C61EDB" w:rsidRDefault="00C61EDB">
      <w:pPr>
        <w:rPr>
          <w:noProof/>
          <w:lang w:val="en-SG" w:eastAsia="en-SG"/>
        </w:rPr>
      </w:pPr>
    </w:p>
    <w:p w14:paraId="6B10F9CA" w14:textId="77777777" w:rsidR="00C61EDB" w:rsidRDefault="00C61EDB">
      <w:pPr>
        <w:rPr>
          <w:noProof/>
          <w:lang w:val="en-SG" w:eastAsia="en-SG"/>
        </w:rPr>
      </w:pPr>
    </w:p>
    <w:p w14:paraId="054BABC1" w14:textId="77777777" w:rsidR="00C61EDB" w:rsidRDefault="00C61EDB">
      <w:pPr>
        <w:rPr>
          <w:noProof/>
          <w:lang w:val="en-SG" w:eastAsia="en-SG"/>
        </w:rPr>
      </w:pPr>
    </w:p>
    <w:p w14:paraId="4308B7D8" w14:textId="77777777" w:rsidR="00C61EDB" w:rsidRDefault="00C61EDB">
      <w:pPr>
        <w:rPr>
          <w:noProof/>
          <w:lang w:val="en-SG" w:eastAsia="en-SG"/>
        </w:rPr>
      </w:pPr>
    </w:p>
    <w:p w14:paraId="4081C42B" w14:textId="77777777" w:rsidR="00C61EDB" w:rsidRDefault="00C61EDB">
      <w:pPr>
        <w:rPr>
          <w:noProof/>
          <w:lang w:val="en-SG" w:eastAsia="en-SG"/>
        </w:rPr>
      </w:pPr>
    </w:p>
    <w:p w14:paraId="4D4F7246" w14:textId="77777777" w:rsidR="00C61EDB" w:rsidRDefault="00C61EDB">
      <w:pPr>
        <w:rPr>
          <w:noProof/>
          <w:lang w:val="en-SG" w:eastAsia="en-SG"/>
        </w:rPr>
      </w:pPr>
    </w:p>
    <w:p w14:paraId="7BDFBA4C" w14:textId="77777777" w:rsidR="00C61EDB" w:rsidRDefault="00C61EDB">
      <w:pPr>
        <w:rPr>
          <w:noProof/>
          <w:lang w:val="en-SG" w:eastAsia="en-SG"/>
        </w:rPr>
      </w:pPr>
    </w:p>
    <w:p w14:paraId="50FAF1C4" w14:textId="77777777" w:rsidR="00C61EDB" w:rsidRDefault="00C61EDB">
      <w:pPr>
        <w:rPr>
          <w:noProof/>
          <w:lang w:val="en-SG" w:eastAsia="en-SG"/>
        </w:rPr>
      </w:pPr>
    </w:p>
    <w:p w14:paraId="4619C54B" w14:textId="77777777" w:rsidR="00C61EDB" w:rsidRDefault="00C61EDB">
      <w:pPr>
        <w:rPr>
          <w:noProof/>
          <w:lang w:val="en-SG" w:eastAsia="en-SG"/>
        </w:rPr>
      </w:pPr>
    </w:p>
    <w:p w14:paraId="65B2A6F6" w14:textId="77777777" w:rsidR="00C61EDB" w:rsidRDefault="00C61EDB">
      <w:pPr>
        <w:rPr>
          <w:noProof/>
          <w:lang w:val="en-SG" w:eastAsia="en-SG"/>
        </w:rPr>
      </w:pPr>
    </w:p>
    <w:p w14:paraId="11BC079B" w14:textId="77777777" w:rsidR="00C61EDB" w:rsidRDefault="00C61EDB">
      <w:pPr>
        <w:rPr>
          <w:noProof/>
          <w:lang w:val="en-SG" w:eastAsia="en-SG"/>
        </w:rPr>
      </w:pPr>
    </w:p>
    <w:p w14:paraId="757C8FC9" w14:textId="77777777" w:rsidR="00C61EDB" w:rsidRDefault="00C61EDB"/>
    <w:p w14:paraId="7B207260" w14:textId="77777777" w:rsidR="00861CE5" w:rsidRDefault="00861CE5"/>
    <w:p w14:paraId="26D0B986" w14:textId="77777777" w:rsidR="00861CE5" w:rsidRDefault="00861CE5"/>
    <w:p w14:paraId="7DE1DCD7" w14:textId="77777777" w:rsidR="00AC0BF6" w:rsidRDefault="00AC0BF6" w:rsidP="00AC0BF6">
      <w:pPr>
        <w:pStyle w:val="Heading3"/>
        <w:numPr>
          <w:ilvl w:val="0"/>
          <w:numId w:val="0"/>
        </w:numPr>
        <w:ind w:left="720"/>
      </w:pPr>
    </w:p>
    <w:p w14:paraId="17779806" w14:textId="24C4DE22" w:rsidR="003D3902" w:rsidRDefault="003D3902" w:rsidP="006A30A3">
      <w:pPr>
        <w:pStyle w:val="Heading3"/>
      </w:pPr>
      <w:r>
        <w:t xml:space="preserve">You should be able to use the new navigation on the top and side to </w:t>
      </w:r>
      <w:r w:rsidR="005E7C22">
        <w:t>navigate</w:t>
      </w:r>
      <w:r>
        <w:t xml:space="preserve"> within your personal site</w:t>
      </w:r>
      <w:r w:rsidR="005E7C22">
        <w:t>.</w:t>
      </w:r>
    </w:p>
    <w:p w14:paraId="168B8D72" w14:textId="73BCFAB3" w:rsidR="003D3902" w:rsidRDefault="003D3902"/>
    <w:p w14:paraId="4945116A" w14:textId="1D0CA217" w:rsidR="007E57F5" w:rsidRDefault="00913D29">
      <w:r>
        <w:rPr>
          <w:noProof/>
          <w:lang w:val="en-SG" w:eastAsia="en-SG"/>
        </w:rPr>
        <mc:AlternateContent>
          <mc:Choice Requires="wps">
            <w:drawing>
              <wp:anchor distT="0" distB="0" distL="114300" distR="114300" simplePos="0" relativeHeight="251685888" behindDoc="0" locked="0" layoutInCell="1" allowOverlap="1" wp14:anchorId="741B871C" wp14:editId="0E31B8E1">
                <wp:simplePos x="0" y="0"/>
                <wp:positionH relativeFrom="column">
                  <wp:posOffset>163039</wp:posOffset>
                </wp:positionH>
                <wp:positionV relativeFrom="paragraph">
                  <wp:posOffset>1280160</wp:posOffset>
                </wp:positionV>
                <wp:extent cx="786384" cy="246888"/>
                <wp:effectExtent l="0" t="0" r="13970" b="20320"/>
                <wp:wrapNone/>
                <wp:docPr id="23" name="Text Box 23"/>
                <wp:cNvGraphicFramePr/>
                <a:graphic xmlns:a="http://schemas.openxmlformats.org/drawingml/2006/main">
                  <a:graphicData uri="http://schemas.microsoft.com/office/word/2010/wordprocessingShape">
                    <wps:wsp>
                      <wps:cNvSpPr txBox="1"/>
                      <wps:spPr>
                        <a:xfrm>
                          <a:off x="0" y="0"/>
                          <a:ext cx="786384" cy="24688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5A867C" w14:textId="77777777" w:rsidR="004A02A9" w:rsidRDefault="004A02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B871C" id="_x0000_t202" coordsize="21600,21600" o:spt="202" path="m,l,21600r21600,l21600,xe">
                <v:stroke joinstyle="miter"/>
                <v:path gradientshapeok="t" o:connecttype="rect"/>
              </v:shapetype>
              <v:shape id="Text Box 23" o:spid="_x0000_s1030" type="#_x0000_t202" style="position:absolute;margin-left:12.85pt;margin-top:100.8pt;width:61.9pt;height:1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" fillcolor="white [3212]" strokecolor="white [3212]" strokeweight=".5pt">
                <v:textbox>
                  <w:txbxContent>
                    <w:p w14:paraId="595A867C" w14:textId="77777777" w:rsidR="004A02A9" w:rsidRDefault="004A02A9"/>
                  </w:txbxContent>
                </v:textbox>
              </v:shape>
            </w:pict>
          </mc:Fallback>
        </mc:AlternateContent>
      </w:r>
      <w:r w:rsidR="007E57F5">
        <w:rPr>
          <w:noProof/>
          <w:lang w:val="en-SG" w:eastAsia="en-SG"/>
        </w:rPr>
        <w:drawing>
          <wp:inline distT="0" distB="0" distL="0" distR="0" wp14:anchorId="545D3BD0" wp14:editId="08B2FBDD">
            <wp:extent cx="5943600" cy="339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4075"/>
                    </a:xfrm>
                    <a:prstGeom prst="rect">
                      <a:avLst/>
                    </a:prstGeom>
                  </pic:spPr>
                </pic:pic>
              </a:graphicData>
            </a:graphic>
          </wp:inline>
        </w:drawing>
      </w:r>
    </w:p>
    <w:p w14:paraId="569CE3F8" w14:textId="77777777" w:rsidR="009D6B89" w:rsidRDefault="009D6B89" w:rsidP="003E3F86">
      <w:pPr>
        <w:pStyle w:val="Heading2"/>
      </w:pPr>
      <w:r>
        <w:lastRenderedPageBreak/>
        <w:t xml:space="preserve">Modifying the </w:t>
      </w:r>
      <w:r w:rsidR="005F2B7E">
        <w:t>layout of the sub</w:t>
      </w:r>
      <w:r>
        <w:t>site</w:t>
      </w:r>
    </w:p>
    <w:p w14:paraId="5BE2869F" w14:textId="2F8A88E8" w:rsidR="003E3F86" w:rsidRDefault="003D3902" w:rsidP="003E3F86">
      <w:pPr>
        <w:pStyle w:val="Heading3"/>
      </w:pPr>
      <w:r>
        <w:t>We will be customizing your site by first adding the Innoxx</w:t>
      </w:r>
      <w:r w:rsidR="003E3F86">
        <w:t xml:space="preserve"> logo to your subsites</w:t>
      </w:r>
      <w:r w:rsidR="005E7C22">
        <w:t>.</w:t>
      </w:r>
    </w:p>
    <w:p w14:paraId="1C536053" w14:textId="70B2FBDA" w:rsidR="007425A0" w:rsidRDefault="003E3F86" w:rsidP="003E3F86">
      <w:pPr>
        <w:pStyle w:val="Heading3"/>
      </w:pPr>
      <w:r>
        <w:t>Go back to your personal subsite with the new navigation</w:t>
      </w:r>
      <w:r w:rsidR="005E7C22">
        <w:t>.</w:t>
      </w:r>
    </w:p>
    <w:p w14:paraId="45A30C78" w14:textId="0B5D2BF0" w:rsidR="007425A0" w:rsidRDefault="007E57F5">
      <w:r>
        <w:rPr>
          <w:noProof/>
          <w:lang w:val="en-SG" w:eastAsia="en-SG"/>
        </w:rPr>
        <w:drawing>
          <wp:inline distT="0" distB="0" distL="0" distR="0" wp14:anchorId="03EC5D48" wp14:editId="106B4279">
            <wp:extent cx="5943600" cy="3383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3280"/>
                    </a:xfrm>
                    <a:prstGeom prst="rect">
                      <a:avLst/>
                    </a:prstGeom>
                  </pic:spPr>
                </pic:pic>
              </a:graphicData>
            </a:graphic>
          </wp:inline>
        </w:drawing>
      </w:r>
    </w:p>
    <w:p w14:paraId="1B2239E7" w14:textId="2EF36BA5" w:rsidR="007425A0" w:rsidRPr="003E3F86" w:rsidRDefault="005E7C22" w:rsidP="003E3F86">
      <w:pPr>
        <w:pStyle w:val="Heading3"/>
        <w:rPr>
          <w:i/>
        </w:rPr>
      </w:pPr>
      <w:r>
        <w:t>Click on the big icon “</w:t>
      </w:r>
      <w:r w:rsidR="003E3F86">
        <w:rPr>
          <w:i/>
        </w:rPr>
        <w:t>Your Site, Your brand</w:t>
      </w:r>
      <w:r>
        <w:rPr>
          <w:i/>
        </w:rPr>
        <w:t>”.</w:t>
      </w:r>
    </w:p>
    <w:p w14:paraId="0B141263" w14:textId="3181029E" w:rsidR="007425A0" w:rsidRDefault="007E57F5">
      <w:r>
        <w:rPr>
          <w:noProof/>
          <w:lang w:val="en-SG" w:eastAsia="en-SG"/>
        </w:rPr>
        <w:drawing>
          <wp:inline distT="0" distB="0" distL="0" distR="0" wp14:anchorId="30801288" wp14:editId="3D4E2EA8">
            <wp:extent cx="5417820" cy="2881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700" cy="2904205"/>
                    </a:xfrm>
                    <a:prstGeom prst="rect">
                      <a:avLst/>
                    </a:prstGeom>
                  </pic:spPr>
                </pic:pic>
              </a:graphicData>
            </a:graphic>
          </wp:inline>
        </w:drawing>
      </w:r>
    </w:p>
    <w:p w14:paraId="1C120DAC" w14:textId="77777777" w:rsidR="007425A0" w:rsidRDefault="007425A0"/>
    <w:p w14:paraId="7BA351AD" w14:textId="4B75637F" w:rsidR="003E3F86" w:rsidRDefault="003E3F86" w:rsidP="003E3F86">
      <w:pPr>
        <w:pStyle w:val="Heading3"/>
        <w:rPr>
          <w:noProof/>
          <w:lang w:val="en-SG" w:eastAsia="en-SG"/>
        </w:rPr>
      </w:pPr>
      <w:r>
        <w:rPr>
          <w:noProof/>
          <w:lang w:val="en-SG" w:eastAsia="en-SG"/>
        </w:rPr>
        <w:lastRenderedPageBreak/>
        <w:t>We will now use the logo from the resource files to customise the subsite to display the Innoxx logo</w:t>
      </w:r>
      <w:r w:rsidR="005E7C22">
        <w:rPr>
          <w:noProof/>
          <w:lang w:val="en-SG" w:eastAsia="en-SG"/>
        </w:rPr>
        <w:t>.</w:t>
      </w:r>
    </w:p>
    <w:p w14:paraId="43816404" w14:textId="381362D9" w:rsidR="003E3F86" w:rsidRPr="003E3F86" w:rsidRDefault="008D494D" w:rsidP="003E3F86">
      <w:pPr>
        <w:pStyle w:val="Heading3"/>
        <w:rPr>
          <w:lang w:val="en-SG" w:eastAsia="en-SG"/>
        </w:rPr>
      </w:pPr>
      <w:r>
        <w:rPr>
          <w:lang w:val="en-SG" w:eastAsia="en-SG"/>
        </w:rPr>
        <w:t>Change the description of your site and c</w:t>
      </w:r>
      <w:r w:rsidR="005E7C22">
        <w:rPr>
          <w:lang w:val="en-SG" w:eastAsia="en-SG"/>
        </w:rPr>
        <w:t>lick “</w:t>
      </w:r>
      <w:r w:rsidR="003E3F86">
        <w:rPr>
          <w:i/>
          <w:lang w:val="en-SG" w:eastAsia="en-SG"/>
        </w:rPr>
        <w:t>From Computer</w:t>
      </w:r>
      <w:r w:rsidR="005E7C22">
        <w:rPr>
          <w:i/>
          <w:lang w:val="en-SG" w:eastAsia="en-SG"/>
        </w:rPr>
        <w:t>”</w:t>
      </w:r>
      <w:r w:rsidR="005E7C22">
        <w:rPr>
          <w:lang w:val="en-SG" w:eastAsia="en-SG"/>
        </w:rPr>
        <w:t>.</w:t>
      </w:r>
    </w:p>
    <w:p w14:paraId="55E6C531" w14:textId="7B60B2E7" w:rsidR="007425A0" w:rsidRDefault="007E57F5" w:rsidP="003E3F86">
      <w:r>
        <w:rPr>
          <w:noProof/>
          <w:lang w:val="en-SG" w:eastAsia="en-SG"/>
        </w:rPr>
        <w:drawing>
          <wp:inline distT="0" distB="0" distL="0" distR="0" wp14:anchorId="477E1ECF" wp14:editId="47BC39E2">
            <wp:extent cx="5943600" cy="35185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8535"/>
                    </a:xfrm>
                    <a:prstGeom prst="rect">
                      <a:avLst/>
                    </a:prstGeom>
                  </pic:spPr>
                </pic:pic>
              </a:graphicData>
            </a:graphic>
          </wp:inline>
        </w:drawing>
      </w:r>
    </w:p>
    <w:p w14:paraId="07645B4D" w14:textId="77777777" w:rsidR="007E57F5" w:rsidRDefault="007E57F5" w:rsidP="003E3F86"/>
    <w:p w14:paraId="1127DD8B" w14:textId="3EE98152" w:rsidR="006404A2" w:rsidRDefault="00AF6D5C" w:rsidP="003E3F86">
      <w:pPr>
        <w:pStyle w:val="Heading3"/>
      </w:pPr>
      <w:r>
        <w:t>Click “</w:t>
      </w:r>
      <w:r w:rsidR="008D494D" w:rsidRPr="008D494D">
        <w:rPr>
          <w:i/>
        </w:rPr>
        <w:t>B</w:t>
      </w:r>
      <w:r w:rsidR="003E3F86" w:rsidRPr="008D494D">
        <w:rPr>
          <w:i/>
        </w:rPr>
        <w:t>rowse</w:t>
      </w:r>
      <w:r>
        <w:rPr>
          <w:i/>
        </w:rPr>
        <w:t xml:space="preserve">” </w:t>
      </w:r>
      <w:r w:rsidR="003E3F86">
        <w:t xml:space="preserve">to locate your logo that you have </w:t>
      </w:r>
      <w:r>
        <w:t>previously unzipped.</w:t>
      </w:r>
    </w:p>
    <w:p w14:paraId="416AD0D2" w14:textId="5F3E3F6D" w:rsidR="006404A2" w:rsidRDefault="00CD04C9">
      <w:r w:rsidRPr="00722CB1">
        <w:rPr>
          <w:noProof/>
          <w:lang w:val="en-SG" w:eastAsia="en-SG"/>
        </w:rPr>
        <mc:AlternateContent>
          <mc:Choice Requires="wps">
            <w:drawing>
              <wp:anchor distT="0" distB="0" distL="114300" distR="114300" simplePos="0" relativeHeight="251642880" behindDoc="0" locked="0" layoutInCell="1" allowOverlap="1" wp14:anchorId="76AFF985" wp14:editId="6C0CF7D8">
                <wp:simplePos x="0" y="0"/>
                <wp:positionH relativeFrom="margin">
                  <wp:posOffset>3060511</wp:posOffset>
                </wp:positionH>
                <wp:positionV relativeFrom="paragraph">
                  <wp:posOffset>333564</wp:posOffset>
                </wp:positionV>
                <wp:extent cx="622571" cy="259404"/>
                <wp:effectExtent l="19050" t="19050" r="25400" b="26670"/>
                <wp:wrapNone/>
                <wp:docPr id="68" name="Rectangle 68"/>
                <wp:cNvGraphicFramePr/>
                <a:graphic xmlns:a="http://schemas.openxmlformats.org/drawingml/2006/main">
                  <a:graphicData uri="http://schemas.microsoft.com/office/word/2010/wordprocessingShape">
                    <wps:wsp>
                      <wps:cNvSpPr/>
                      <wps:spPr>
                        <a:xfrm>
                          <a:off x="0" y="0"/>
                          <a:ext cx="622571" cy="2594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C34E" id="Rectangle 68" o:spid="_x0000_s1026" style="position:absolute;margin-left:241pt;margin-top:26.25pt;width:49pt;height:20.4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" filled="f" strokecolor="red" strokeweight="2.25pt">
                <w10:wrap anchorx="margin"/>
              </v:rect>
            </w:pict>
          </mc:Fallback>
        </mc:AlternateContent>
      </w:r>
      <w:r w:rsidR="008D494D">
        <w:rPr>
          <w:noProof/>
          <w:lang w:val="en-SG" w:eastAsia="en-SG"/>
        </w:rPr>
        <w:drawing>
          <wp:inline distT="0" distB="0" distL="0" distR="0" wp14:anchorId="7214113C" wp14:editId="488CF9C0">
            <wp:extent cx="3832698" cy="244539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584" cy="2461270"/>
                    </a:xfrm>
                    <a:prstGeom prst="rect">
                      <a:avLst/>
                    </a:prstGeom>
                  </pic:spPr>
                </pic:pic>
              </a:graphicData>
            </a:graphic>
          </wp:inline>
        </w:drawing>
      </w:r>
    </w:p>
    <w:p w14:paraId="39D9F263" w14:textId="77777777" w:rsidR="00CD04C9" w:rsidRDefault="00CD04C9"/>
    <w:p w14:paraId="7934A198" w14:textId="310DC5E0" w:rsidR="003E3F86" w:rsidRPr="003E3F86" w:rsidRDefault="00AF6D5C" w:rsidP="003E3F86">
      <w:pPr>
        <w:pStyle w:val="Heading3"/>
      </w:pPr>
      <w:r>
        <w:rPr>
          <w:noProof/>
          <w:lang w:val="en-SG" w:eastAsia="en-SG"/>
        </w:rPr>
        <w:lastRenderedPageBreak/>
        <w:t>Browse</w:t>
      </w:r>
      <w:r w:rsidR="003E3F86">
        <w:rPr>
          <w:noProof/>
          <w:lang w:val="en-SG" w:eastAsia="en-SG"/>
        </w:rPr>
        <w:t xml:space="preserve"> to the c: </w:t>
      </w:r>
      <w:r w:rsidR="00982EFA">
        <w:rPr>
          <w:noProof/>
          <w:lang w:val="en-SG" w:eastAsia="en-SG"/>
        </w:rPr>
        <w:t>\ews\</w:t>
      </w:r>
      <w:r w:rsidR="003E3F86">
        <w:rPr>
          <w:noProof/>
          <w:lang w:val="en-SG" w:eastAsia="en-SG"/>
        </w:rPr>
        <w:t>Lab1resource folder and click on the Innoxx.png file</w:t>
      </w:r>
      <w:r w:rsidR="00982EFA">
        <w:rPr>
          <w:noProof/>
          <w:lang w:val="en-SG" w:eastAsia="en-SG"/>
        </w:rPr>
        <w:t xml:space="preserve">. </w:t>
      </w:r>
      <w:r>
        <w:rPr>
          <w:noProof/>
          <w:lang w:val="en-SG" w:eastAsia="en-SG"/>
        </w:rPr>
        <w:t>Click “</w:t>
      </w:r>
      <w:r w:rsidR="00982EFA">
        <w:rPr>
          <w:noProof/>
          <w:lang w:val="en-SG" w:eastAsia="en-SG"/>
        </w:rPr>
        <w:t>Open</w:t>
      </w:r>
      <w:r>
        <w:rPr>
          <w:noProof/>
          <w:lang w:val="en-SG" w:eastAsia="en-SG"/>
        </w:rPr>
        <w:t>”.</w:t>
      </w:r>
    </w:p>
    <w:p w14:paraId="7328380E" w14:textId="47291665" w:rsidR="00CD04C9" w:rsidRDefault="00982EFA" w:rsidP="003E3F86">
      <w:r w:rsidRPr="00722CB1">
        <w:rPr>
          <w:noProof/>
          <w:lang w:val="en-SG" w:eastAsia="en-SG"/>
        </w:rPr>
        <mc:AlternateContent>
          <mc:Choice Requires="wps">
            <w:drawing>
              <wp:anchor distT="0" distB="0" distL="114300" distR="114300" simplePos="0" relativeHeight="251682816" behindDoc="0" locked="0" layoutInCell="1" allowOverlap="1" wp14:anchorId="287DCC5F" wp14:editId="63562452">
                <wp:simplePos x="0" y="0"/>
                <wp:positionH relativeFrom="margin">
                  <wp:posOffset>4066162</wp:posOffset>
                </wp:positionH>
                <wp:positionV relativeFrom="paragraph">
                  <wp:posOffset>2579140</wp:posOffset>
                </wp:positionV>
                <wp:extent cx="836065" cy="343711"/>
                <wp:effectExtent l="19050" t="19050" r="21590" b="18415"/>
                <wp:wrapNone/>
                <wp:docPr id="130" name="Rectangle 130"/>
                <wp:cNvGraphicFramePr/>
                <a:graphic xmlns:a="http://schemas.openxmlformats.org/drawingml/2006/main">
                  <a:graphicData uri="http://schemas.microsoft.com/office/word/2010/wordprocessingShape">
                    <wps:wsp>
                      <wps:cNvSpPr/>
                      <wps:spPr>
                        <a:xfrm>
                          <a:off x="0" y="0"/>
                          <a:ext cx="836065" cy="3437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F40BE" id="Rectangle 130" o:spid="_x0000_s1026" style="position:absolute;margin-left:320.15pt;margin-top:203.1pt;width:65.85pt;height:27.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" filled="f" strokecolor="red" strokeweight="2.25pt">
                <w10:wrap anchorx="margin"/>
              </v:rect>
            </w:pict>
          </mc:Fallback>
        </mc:AlternateContent>
      </w:r>
      <w:r w:rsidRPr="00722CB1">
        <w:rPr>
          <w:noProof/>
          <w:lang w:val="en-SG" w:eastAsia="en-SG"/>
        </w:rPr>
        <mc:AlternateContent>
          <mc:Choice Requires="wps">
            <w:drawing>
              <wp:anchor distT="0" distB="0" distL="114300" distR="114300" simplePos="0" relativeHeight="251674624" behindDoc="0" locked="0" layoutInCell="1" allowOverlap="1" wp14:anchorId="7DA6E518" wp14:editId="7ABC5B5E">
                <wp:simplePos x="0" y="0"/>
                <wp:positionH relativeFrom="margin">
                  <wp:posOffset>1621277</wp:posOffset>
                </wp:positionH>
                <wp:positionV relativeFrom="paragraph">
                  <wp:posOffset>1167954</wp:posOffset>
                </wp:positionV>
                <wp:extent cx="1426723" cy="246434"/>
                <wp:effectExtent l="19050" t="19050" r="21590" b="20320"/>
                <wp:wrapNone/>
                <wp:docPr id="70" name="Rectangle 70"/>
                <wp:cNvGraphicFramePr/>
                <a:graphic xmlns:a="http://schemas.openxmlformats.org/drawingml/2006/main">
                  <a:graphicData uri="http://schemas.microsoft.com/office/word/2010/wordprocessingShape">
                    <wps:wsp>
                      <wps:cNvSpPr/>
                      <wps:spPr>
                        <a:xfrm>
                          <a:off x="0" y="0"/>
                          <a:ext cx="1426723" cy="2464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C4A0D" id="Rectangle 70" o:spid="_x0000_s1026" style="position:absolute;margin-left:127.65pt;margin-top:91.95pt;width:112.35pt;height:19.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" filled="f" strokecolor="red" strokeweight="2.25pt">
                <w10:wrap anchorx="margin"/>
              </v:rect>
            </w:pict>
          </mc:Fallback>
        </mc:AlternateContent>
      </w:r>
      <w:r w:rsidRPr="00722CB1">
        <w:rPr>
          <w:noProof/>
          <w:lang w:val="en-SG" w:eastAsia="en-SG"/>
        </w:rPr>
        <mc:AlternateContent>
          <mc:Choice Requires="wps">
            <w:drawing>
              <wp:anchor distT="0" distB="0" distL="114300" distR="114300" simplePos="0" relativeHeight="251670528" behindDoc="0" locked="0" layoutInCell="1" allowOverlap="1" wp14:anchorId="2049DB6A" wp14:editId="270A0F79">
                <wp:simplePos x="0" y="0"/>
                <wp:positionH relativeFrom="margin">
                  <wp:posOffset>998705</wp:posOffset>
                </wp:positionH>
                <wp:positionV relativeFrom="paragraph">
                  <wp:posOffset>357315</wp:posOffset>
                </wp:positionV>
                <wp:extent cx="2405975" cy="252919"/>
                <wp:effectExtent l="19050" t="19050" r="13970" b="13970"/>
                <wp:wrapNone/>
                <wp:docPr id="69" name="Rectangle 69"/>
                <wp:cNvGraphicFramePr/>
                <a:graphic xmlns:a="http://schemas.openxmlformats.org/drawingml/2006/main">
                  <a:graphicData uri="http://schemas.microsoft.com/office/word/2010/wordprocessingShape">
                    <wps:wsp>
                      <wps:cNvSpPr/>
                      <wps:spPr>
                        <a:xfrm>
                          <a:off x="0" y="0"/>
                          <a:ext cx="2405975" cy="2529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E5908" id="Rectangle 69" o:spid="_x0000_s1026" style="position:absolute;margin-left:78.65pt;margin-top:28.15pt;width:189.45pt;height:1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" filled="f" strokecolor="red" strokeweight="2.25pt">
                <w10:wrap anchorx="margin"/>
              </v:rect>
            </w:pict>
          </mc:Fallback>
        </mc:AlternateContent>
      </w:r>
      <w:r>
        <w:rPr>
          <w:noProof/>
          <w:lang w:val="en-SG" w:eastAsia="en-SG"/>
        </w:rPr>
        <w:drawing>
          <wp:inline distT="0" distB="0" distL="0" distR="0" wp14:anchorId="09AE96B8" wp14:editId="48006534">
            <wp:extent cx="5943600" cy="372046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0465"/>
                    </a:xfrm>
                    <a:prstGeom prst="rect">
                      <a:avLst/>
                    </a:prstGeom>
                  </pic:spPr>
                </pic:pic>
              </a:graphicData>
            </a:graphic>
          </wp:inline>
        </w:drawing>
      </w:r>
    </w:p>
    <w:p w14:paraId="68FB6A65" w14:textId="4553E2A9" w:rsidR="00CD04C9" w:rsidRDefault="003E3F86" w:rsidP="003E3F86">
      <w:pPr>
        <w:pStyle w:val="Heading3"/>
      </w:pPr>
      <w:r>
        <w:t>C</w:t>
      </w:r>
      <w:r w:rsidR="00AF6D5C">
        <w:t>lick “</w:t>
      </w:r>
      <w:r>
        <w:t>OK</w:t>
      </w:r>
      <w:r w:rsidR="00AF6D5C">
        <w:t>”</w:t>
      </w:r>
      <w:r>
        <w:t xml:space="preserve"> to import your local </w:t>
      </w:r>
      <w:r w:rsidR="00982EFA">
        <w:t xml:space="preserve">Innoxx.png </w:t>
      </w:r>
      <w:r w:rsidR="00AF6D5C">
        <w:t>file.</w:t>
      </w:r>
    </w:p>
    <w:p w14:paraId="102D8188" w14:textId="586AA90B" w:rsidR="00CD04C9" w:rsidRDefault="00CD04C9">
      <w:r w:rsidRPr="00722CB1">
        <w:rPr>
          <w:noProof/>
          <w:lang w:val="en-SG" w:eastAsia="en-SG"/>
        </w:rPr>
        <mc:AlternateContent>
          <mc:Choice Requires="wps">
            <w:drawing>
              <wp:anchor distT="0" distB="0" distL="114300" distR="114300" simplePos="0" relativeHeight="251644928" behindDoc="0" locked="0" layoutInCell="1" allowOverlap="1" wp14:anchorId="60E1092F" wp14:editId="52376A56">
                <wp:simplePos x="0" y="0"/>
                <wp:positionH relativeFrom="margin">
                  <wp:posOffset>3612204</wp:posOffset>
                </wp:positionH>
                <wp:positionV relativeFrom="paragraph">
                  <wp:posOffset>2658717</wp:posOffset>
                </wp:positionV>
                <wp:extent cx="667966" cy="343711"/>
                <wp:effectExtent l="19050" t="19050" r="18415" b="18415"/>
                <wp:wrapNone/>
                <wp:docPr id="72" name="Rectangle 72"/>
                <wp:cNvGraphicFramePr/>
                <a:graphic xmlns:a="http://schemas.openxmlformats.org/drawingml/2006/main">
                  <a:graphicData uri="http://schemas.microsoft.com/office/word/2010/wordprocessingShape">
                    <wps:wsp>
                      <wps:cNvSpPr/>
                      <wps:spPr>
                        <a:xfrm>
                          <a:off x="0" y="0"/>
                          <a:ext cx="667966" cy="3437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3B2B7" id="Rectangle 72" o:spid="_x0000_s1026" style="position:absolute;margin-left:284.45pt;margin-top:209.35pt;width:52.6pt;height:27.0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" filled="f" strokecolor="red" strokeweight="2.25pt">
                <w10:wrap anchorx="margin"/>
              </v:rect>
            </w:pict>
          </mc:Fallback>
        </mc:AlternateContent>
      </w:r>
      <w:r w:rsidR="00982EFA">
        <w:rPr>
          <w:noProof/>
          <w:lang w:val="en-SG" w:eastAsia="en-SG"/>
        </w:rPr>
        <w:drawing>
          <wp:inline distT="0" distB="0" distL="0" distR="0" wp14:anchorId="0EE400F0" wp14:editId="32F7350B">
            <wp:extent cx="5058383" cy="3238230"/>
            <wp:effectExtent l="0" t="0" r="952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273" cy="3243281"/>
                    </a:xfrm>
                    <a:prstGeom prst="rect">
                      <a:avLst/>
                    </a:prstGeom>
                  </pic:spPr>
                </pic:pic>
              </a:graphicData>
            </a:graphic>
          </wp:inline>
        </w:drawing>
      </w:r>
    </w:p>
    <w:p w14:paraId="3CCEF3E8" w14:textId="77777777" w:rsidR="00CD04C9" w:rsidRDefault="00CD04C9"/>
    <w:p w14:paraId="46EA39B4" w14:textId="02935285" w:rsidR="00982EFA" w:rsidRDefault="00AF6D5C" w:rsidP="005A3168">
      <w:pPr>
        <w:pStyle w:val="Heading3"/>
      </w:pPr>
      <w:r>
        <w:lastRenderedPageBreak/>
        <w:t>You should s</w:t>
      </w:r>
      <w:r w:rsidR="003E3F86">
        <w:t xml:space="preserve">ee the </w:t>
      </w:r>
      <w:r>
        <w:t xml:space="preserve">new </w:t>
      </w:r>
      <w:r w:rsidR="003E3F86">
        <w:t>logo display</w:t>
      </w:r>
      <w:r>
        <w:t>ed</w:t>
      </w:r>
      <w:r w:rsidR="003E3F86">
        <w:t xml:space="preserve"> on the screen. The screen also shows where the logo png file is stored in </w:t>
      </w:r>
      <w:r w:rsidR="00292641">
        <w:t>SharePoint</w:t>
      </w:r>
      <w:r w:rsidR="003E3F86">
        <w:t>. You should</w:t>
      </w:r>
      <w:r w:rsidR="00982EFA">
        <w:t xml:space="preserve"> also e</w:t>
      </w:r>
      <w:r w:rsidR="00490395">
        <w:t>nter a description of this logo and click OK.</w:t>
      </w:r>
    </w:p>
    <w:p w14:paraId="007B8562" w14:textId="77777777" w:rsidR="007E57F5" w:rsidRDefault="007E57F5" w:rsidP="00982EFA"/>
    <w:p w14:paraId="0EF8E9B6" w14:textId="0455E0D5" w:rsidR="00D42F39" w:rsidRDefault="007E57F5" w:rsidP="00982EFA">
      <w:r>
        <w:rPr>
          <w:noProof/>
          <w:lang w:val="en-SG" w:eastAsia="en-SG"/>
        </w:rPr>
        <w:drawing>
          <wp:inline distT="0" distB="0" distL="0" distR="0" wp14:anchorId="6D1E000F" wp14:editId="32F53743">
            <wp:extent cx="5172075" cy="3448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075" cy="3448050"/>
                    </a:xfrm>
                    <a:prstGeom prst="rect">
                      <a:avLst/>
                    </a:prstGeom>
                  </pic:spPr>
                </pic:pic>
              </a:graphicData>
            </a:graphic>
          </wp:inline>
        </w:drawing>
      </w:r>
    </w:p>
    <w:p w14:paraId="42EF3C04" w14:textId="6BEC671B" w:rsidR="004B1E51" w:rsidRDefault="00AF6D5C" w:rsidP="004B1E51">
      <w:pPr>
        <w:pStyle w:val="Heading3"/>
      </w:pPr>
      <w:r>
        <w:lastRenderedPageBreak/>
        <w:t>Next, we will fill in more d</w:t>
      </w:r>
      <w:r w:rsidR="004B1E51">
        <w:t>etails about the main Innoxx site</w:t>
      </w:r>
      <w:r>
        <w:t>.</w:t>
      </w:r>
    </w:p>
    <w:p w14:paraId="2A932BAD" w14:textId="70A726A9" w:rsidR="004B1E51" w:rsidRPr="004B1E51" w:rsidRDefault="004B1E51" w:rsidP="004B1E51">
      <w:pPr>
        <w:pStyle w:val="Heading3"/>
      </w:pPr>
      <w:r>
        <w:rPr>
          <w:noProof/>
          <w:lang w:val="en-SG" w:eastAsia="en-SG"/>
        </w:rPr>
        <w:t xml:space="preserve">Click on the gear icon and select </w:t>
      </w:r>
      <w:r w:rsidR="00AF6D5C">
        <w:rPr>
          <w:noProof/>
          <w:lang w:val="en-SG" w:eastAsia="en-SG"/>
        </w:rPr>
        <w:t>“</w:t>
      </w:r>
      <w:r w:rsidRPr="004B1E51">
        <w:rPr>
          <w:i/>
          <w:noProof/>
          <w:lang w:val="en-SG" w:eastAsia="en-SG"/>
        </w:rPr>
        <w:t>Edit Page</w:t>
      </w:r>
      <w:r w:rsidR="00AF6D5C">
        <w:rPr>
          <w:i/>
          <w:noProof/>
          <w:lang w:val="en-SG" w:eastAsia="en-SG"/>
        </w:rPr>
        <w:t>”</w:t>
      </w:r>
      <w:r>
        <w:rPr>
          <w:noProof/>
          <w:lang w:val="en-SG" w:eastAsia="en-SG"/>
        </w:rPr>
        <w:t xml:space="preserve"> from the drop down menu</w:t>
      </w:r>
      <w:r w:rsidR="00AF6D5C">
        <w:rPr>
          <w:noProof/>
          <w:lang w:val="en-SG" w:eastAsia="en-SG"/>
        </w:rPr>
        <w:t>.</w:t>
      </w:r>
    </w:p>
    <w:p w14:paraId="6AFF5906" w14:textId="1E4C56FD" w:rsidR="004E55FD" w:rsidRDefault="007E57F5" w:rsidP="004B1E51">
      <w:r>
        <w:rPr>
          <w:noProof/>
          <w:lang w:val="en-SG" w:eastAsia="en-SG"/>
        </w:rPr>
        <w:drawing>
          <wp:inline distT="0" distB="0" distL="0" distR="0" wp14:anchorId="36E501C7" wp14:editId="71B1DC0F">
            <wp:extent cx="5943600" cy="35026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02660"/>
                    </a:xfrm>
                    <a:prstGeom prst="rect">
                      <a:avLst/>
                    </a:prstGeom>
                  </pic:spPr>
                </pic:pic>
              </a:graphicData>
            </a:graphic>
          </wp:inline>
        </w:drawing>
      </w:r>
    </w:p>
    <w:p w14:paraId="68426C9D" w14:textId="673C761C" w:rsidR="004B1E51" w:rsidRDefault="004B1E51" w:rsidP="004B1E51">
      <w:pPr>
        <w:pStyle w:val="Heading3"/>
      </w:pPr>
      <w:r>
        <w:lastRenderedPageBreak/>
        <w:t xml:space="preserve">You are now in the </w:t>
      </w:r>
      <w:r w:rsidR="00A374E9">
        <w:t xml:space="preserve">Edit Mode for the page, Click and position the mouse cursor </w:t>
      </w:r>
      <w:r>
        <w:t xml:space="preserve">at the </w:t>
      </w:r>
      <w:r w:rsidR="006A2307">
        <w:t xml:space="preserve">location of the </w:t>
      </w:r>
      <w:r>
        <w:t>red square to enter some descriptive text about your site</w:t>
      </w:r>
      <w:r w:rsidR="00AF6D5C">
        <w:t>.</w:t>
      </w:r>
    </w:p>
    <w:p w14:paraId="574DA5A4" w14:textId="7F407C87" w:rsidR="00A374E9" w:rsidRDefault="00670D9D" w:rsidP="004B1E51">
      <w:r>
        <w:rPr>
          <w:noProof/>
          <w:lang w:val="en-SG" w:eastAsia="en-SG"/>
        </w:rPr>
        <w:drawing>
          <wp:inline distT="0" distB="0" distL="0" distR="0" wp14:anchorId="588CF1A4" wp14:editId="648C8E6B">
            <wp:extent cx="5943600" cy="3592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2830"/>
                    </a:xfrm>
                    <a:prstGeom prst="rect">
                      <a:avLst/>
                    </a:prstGeom>
                  </pic:spPr>
                </pic:pic>
              </a:graphicData>
            </a:graphic>
          </wp:inline>
        </w:drawing>
      </w:r>
    </w:p>
    <w:p w14:paraId="58D85FEA" w14:textId="77777777" w:rsidR="00A374E9" w:rsidRDefault="00A374E9"/>
    <w:p w14:paraId="7FE47DF4" w14:textId="1A35E4ED" w:rsidR="004B1E51" w:rsidRDefault="004B1E51" w:rsidP="004B1E51">
      <w:pPr>
        <w:pStyle w:val="Heading3"/>
        <w:rPr>
          <w:noProof/>
          <w:lang w:val="en-SG" w:eastAsia="en-SG"/>
        </w:rPr>
      </w:pPr>
      <w:r>
        <w:rPr>
          <w:noProof/>
          <w:lang w:val="en-SG" w:eastAsia="en-SG"/>
        </w:rPr>
        <w:t>E</w:t>
      </w:r>
      <w:r w:rsidR="00AF6D5C">
        <w:rPr>
          <w:noProof/>
          <w:lang w:val="en-SG" w:eastAsia="en-SG"/>
        </w:rPr>
        <w:t>nter the following details.</w:t>
      </w:r>
    </w:p>
    <w:p w14:paraId="7BC0F3B2" w14:textId="77777777" w:rsidR="004B1E51" w:rsidRDefault="004B1E51" w:rsidP="004B1E51">
      <w:pPr>
        <w:pStyle w:val="ListParagraph"/>
        <w:numPr>
          <w:ilvl w:val="0"/>
          <w:numId w:val="18"/>
        </w:numPr>
      </w:pPr>
      <w:r>
        <w:t>Innoxx Main Site</w:t>
      </w:r>
    </w:p>
    <w:p w14:paraId="3451EFD2" w14:textId="00AF1B8F" w:rsidR="00C2046C" w:rsidRDefault="004B1E51" w:rsidP="004B1E51">
      <w:pPr>
        <w:pStyle w:val="ListParagraph"/>
        <w:numPr>
          <w:ilvl w:val="0"/>
          <w:numId w:val="18"/>
        </w:numPr>
      </w:pPr>
      <w:r>
        <w:t>Welcome to the main site of Innoxx Pharma</w:t>
      </w:r>
    </w:p>
    <w:p w14:paraId="58C0DD2B" w14:textId="77777777" w:rsidR="004B1E51" w:rsidRPr="00C2046C" w:rsidRDefault="004B1E51" w:rsidP="00C2046C"/>
    <w:p w14:paraId="466A2461" w14:textId="2FB95175" w:rsidR="00A374E9" w:rsidRDefault="00670D9D" w:rsidP="004F5EDD">
      <w:pPr>
        <w:pStyle w:val="ListParagraph"/>
        <w:ind w:left="0"/>
      </w:pPr>
      <w:r>
        <w:rPr>
          <w:noProof/>
          <w:lang w:val="en-SG" w:eastAsia="en-SG"/>
        </w:rPr>
        <w:lastRenderedPageBreak/>
        <w:drawing>
          <wp:inline distT="0" distB="0" distL="0" distR="0" wp14:anchorId="25B747FE" wp14:editId="7376C5C0">
            <wp:extent cx="5943600" cy="34848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4880"/>
                    </a:xfrm>
                    <a:prstGeom prst="rect">
                      <a:avLst/>
                    </a:prstGeom>
                  </pic:spPr>
                </pic:pic>
              </a:graphicData>
            </a:graphic>
          </wp:inline>
        </w:drawing>
      </w:r>
      <w:r w:rsidR="006A2307" w:rsidRPr="006A2307">
        <w:rPr>
          <w:noProof/>
          <w:lang w:val="en-SG" w:eastAsia="en-SG"/>
        </w:rPr>
        <w:t xml:space="preserve"> </w:t>
      </w:r>
    </w:p>
    <w:p w14:paraId="0673EDE2" w14:textId="1D695898" w:rsidR="00A374E9" w:rsidRDefault="00A374E9" w:rsidP="004B1E51">
      <w:pPr>
        <w:pStyle w:val="Heading3"/>
      </w:pPr>
      <w:r>
        <w:t xml:space="preserve">Change the font size of the </w:t>
      </w:r>
      <w:r w:rsidR="006A2307">
        <w:t xml:space="preserve">“Innoxx Main site” </w:t>
      </w:r>
      <w:r w:rsidR="00AF6D5C">
        <w:t>wordings.</w:t>
      </w:r>
    </w:p>
    <w:p w14:paraId="28799B4B" w14:textId="45B77924" w:rsidR="004B1E51" w:rsidRPr="004B1E51" w:rsidRDefault="00AF6D5C" w:rsidP="004B1E51">
      <w:pPr>
        <w:pStyle w:val="Heading3"/>
      </w:pPr>
      <w:r>
        <w:t>Click “</w:t>
      </w:r>
      <w:r w:rsidR="004B1E51">
        <w:t>Save</w:t>
      </w:r>
      <w:r>
        <w:t>”</w:t>
      </w:r>
      <w:r w:rsidR="004B1E51">
        <w:t xml:space="preserve"> from the ribbon menu to </w:t>
      </w:r>
      <w:r>
        <w:t>confirm</w:t>
      </w:r>
      <w:r w:rsidR="004B1E51">
        <w:t xml:space="preserve"> your changes</w:t>
      </w:r>
      <w:r>
        <w:t>.</w:t>
      </w:r>
    </w:p>
    <w:p w14:paraId="5C475BD2" w14:textId="6CF9E35A" w:rsidR="006539DC" w:rsidRDefault="006A2307">
      <w:r w:rsidRPr="006A2307">
        <w:rPr>
          <w:noProof/>
          <w:lang w:val="en-SG" w:eastAsia="en-SG"/>
        </w:rPr>
        <w:t xml:space="preserve"> </w:t>
      </w:r>
      <w:r w:rsidR="00670D9D">
        <w:rPr>
          <w:noProof/>
          <w:lang w:val="en-SG" w:eastAsia="en-SG"/>
        </w:rPr>
        <w:drawing>
          <wp:inline distT="0" distB="0" distL="0" distR="0" wp14:anchorId="3E531D42" wp14:editId="68E7CB09">
            <wp:extent cx="5192486" cy="3060571"/>
            <wp:effectExtent l="0" t="0" r="825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2852" cy="3066681"/>
                    </a:xfrm>
                    <a:prstGeom prst="rect">
                      <a:avLst/>
                    </a:prstGeom>
                  </pic:spPr>
                </pic:pic>
              </a:graphicData>
            </a:graphic>
          </wp:inline>
        </w:drawing>
      </w:r>
    </w:p>
    <w:p w14:paraId="389A5D62" w14:textId="7067540A" w:rsidR="000D1617" w:rsidRDefault="00AF6D5C" w:rsidP="006A2307">
      <w:pPr>
        <w:pStyle w:val="Heading3"/>
      </w:pPr>
      <w:r>
        <w:lastRenderedPageBreak/>
        <w:t>Your changes are</w:t>
      </w:r>
      <w:r w:rsidR="004B1E51">
        <w:t xml:space="preserve"> now reflected on your Innoxx site</w:t>
      </w:r>
      <w:r w:rsidR="006A2307">
        <w:t xml:space="preserve"> as follows</w:t>
      </w:r>
      <w:r>
        <w:t>.</w:t>
      </w:r>
    </w:p>
    <w:p w14:paraId="14FD4721" w14:textId="1C306ADA" w:rsidR="000D1617" w:rsidRDefault="00670D9D">
      <w:r>
        <w:rPr>
          <w:noProof/>
          <w:lang w:val="en-SG" w:eastAsia="en-SG"/>
        </w:rPr>
        <w:drawing>
          <wp:inline distT="0" distB="0" distL="0" distR="0" wp14:anchorId="19194674" wp14:editId="087FFFB2">
            <wp:extent cx="4696097" cy="2782036"/>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2758" cy="2785982"/>
                    </a:xfrm>
                    <a:prstGeom prst="rect">
                      <a:avLst/>
                    </a:prstGeom>
                  </pic:spPr>
                </pic:pic>
              </a:graphicData>
            </a:graphic>
          </wp:inline>
        </w:drawing>
      </w:r>
    </w:p>
    <w:p w14:paraId="539E7E40" w14:textId="447CF162" w:rsidR="006539DC" w:rsidRDefault="006A2307" w:rsidP="006A2307">
      <w:pPr>
        <w:pStyle w:val="Heading3"/>
      </w:pPr>
      <w:r>
        <w:t xml:space="preserve">You should </w:t>
      </w:r>
      <w:r w:rsidR="00AF6D5C" w:rsidRPr="00AF6D5C">
        <w:t>book</w:t>
      </w:r>
      <w:r w:rsidRPr="00AF6D5C">
        <w:t>mark</w:t>
      </w:r>
      <w:r w:rsidR="00E14979">
        <w:t xml:space="preserve"> </w:t>
      </w:r>
      <w:r>
        <w:t>your current page on your browser so that it is easier for you to access the main Innoxx page for the subsequent labs</w:t>
      </w:r>
      <w:r w:rsidR="00AF6D5C">
        <w:t>.</w:t>
      </w:r>
    </w:p>
    <w:p w14:paraId="751C62D2" w14:textId="77777777" w:rsidR="009C5206" w:rsidRDefault="009C5206">
      <w:pPr>
        <w:rPr>
          <w:rFonts w:asciiTheme="majorHAnsi" w:eastAsiaTheme="majorEastAsia" w:hAnsiTheme="majorHAnsi" w:cstheme="majorBidi"/>
          <w:b/>
          <w:bCs/>
          <w:smallCaps/>
          <w:color w:val="000000" w:themeColor="text1"/>
          <w:sz w:val="28"/>
          <w:szCs w:val="28"/>
        </w:rPr>
      </w:pPr>
      <w:r>
        <w:br w:type="page"/>
      </w:r>
    </w:p>
    <w:p w14:paraId="74A7D130" w14:textId="004C7220" w:rsidR="004B00F8" w:rsidRDefault="00B42696" w:rsidP="002A4415">
      <w:pPr>
        <w:pStyle w:val="Heading2"/>
      </w:pPr>
      <w:r>
        <w:lastRenderedPageBreak/>
        <w:t>Changing the QAT subsite</w:t>
      </w:r>
    </w:p>
    <w:p w14:paraId="5DB429F1" w14:textId="387A4958" w:rsidR="00B75708" w:rsidRDefault="005451EB" w:rsidP="00B75708">
      <w:r>
        <w:t xml:space="preserve">Exercise: </w:t>
      </w:r>
      <w:r w:rsidR="00B75708">
        <w:t xml:space="preserve">Attempt the following by </w:t>
      </w:r>
      <w:r w:rsidR="004B1E51">
        <w:t>mak</w:t>
      </w:r>
      <w:r w:rsidR="00B75708">
        <w:t>ing</w:t>
      </w:r>
      <w:r w:rsidR="004B1E51">
        <w:t xml:space="preserve"> use of the skill</w:t>
      </w:r>
      <w:r w:rsidR="00E725FD">
        <w:t>s</w:t>
      </w:r>
      <w:r w:rsidR="004B1E51">
        <w:t xml:space="preserve"> you learn</w:t>
      </w:r>
      <w:r w:rsidR="00E725FD">
        <w:t>t</w:t>
      </w:r>
      <w:r w:rsidR="004B1E51">
        <w:t xml:space="preserve"> earlier on.  </w:t>
      </w:r>
    </w:p>
    <w:p w14:paraId="59E8E3D2" w14:textId="08451180" w:rsidR="002744F9" w:rsidRDefault="00B75708" w:rsidP="00B75708">
      <w:pPr>
        <w:pStyle w:val="Heading3"/>
      </w:pPr>
      <w:r>
        <w:t>Go to your QAT su</w:t>
      </w:r>
      <w:r w:rsidR="003331FE">
        <w:t>b</w:t>
      </w:r>
      <w:r>
        <w:t>site</w:t>
      </w:r>
      <w:r w:rsidR="00AF6D5C">
        <w:t>.</w:t>
      </w:r>
    </w:p>
    <w:p w14:paraId="03859EAF" w14:textId="5CBD0742" w:rsidR="00E725FD" w:rsidRPr="00E725FD" w:rsidRDefault="00E725FD" w:rsidP="00E725FD">
      <w:pPr>
        <w:pStyle w:val="Heading3"/>
      </w:pPr>
      <w:r>
        <w:t>Change the logo of the subsite</w:t>
      </w:r>
      <w:r w:rsidR="00AF6D5C">
        <w:t>.</w:t>
      </w:r>
    </w:p>
    <w:p w14:paraId="23BF6940" w14:textId="50FD4EC0" w:rsidR="00E14979" w:rsidRPr="00E45E77" w:rsidRDefault="00AF6D5C" w:rsidP="00E14979">
      <w:pPr>
        <w:pStyle w:val="Heading3"/>
      </w:pPr>
      <w:r>
        <w:t>Using the t</w:t>
      </w:r>
      <w:r w:rsidR="004B00F8">
        <w:t xml:space="preserve">ext </w:t>
      </w:r>
      <w:r>
        <w:t xml:space="preserve">contents </w:t>
      </w:r>
      <w:r w:rsidR="004B00F8">
        <w:t>from the welcome.docx file, change the title and description of the site.</w:t>
      </w:r>
      <w:r>
        <w:t xml:space="preserve"> You can cut and paste the textual contents from the .docx file.</w:t>
      </w:r>
      <w:r w:rsidR="00E14979">
        <w:br/>
      </w:r>
    </w:p>
    <w:p w14:paraId="0FD76C8A" w14:textId="5ACC4BD0" w:rsidR="00E14979" w:rsidRPr="00E45E77" w:rsidRDefault="00E14979" w:rsidP="00E14979">
      <w:pPr>
        <w:ind w:left="720" w:hanging="720"/>
        <w:rPr>
          <w:b/>
        </w:rPr>
      </w:pPr>
      <w:r w:rsidRPr="00E45E77">
        <w:rPr>
          <w:b/>
        </w:rPr>
        <w:t>3.5.4</w:t>
      </w:r>
      <w:r w:rsidRPr="00E45E77">
        <w:rPr>
          <w:b/>
        </w:rPr>
        <w:tab/>
        <w:t>Set navigation for QAT subsite such that the navigation bar on the left is as shown in the final layout below</w:t>
      </w:r>
      <w:r w:rsidR="00AF6D5C" w:rsidRPr="00E45E77">
        <w:rPr>
          <w:b/>
        </w:rPr>
        <w:t>.</w:t>
      </w:r>
    </w:p>
    <w:p w14:paraId="0AEE0D1A" w14:textId="66D13907" w:rsidR="009C5206" w:rsidRDefault="009C5206" w:rsidP="009C5206">
      <w:pPr>
        <w:pStyle w:val="Heading3"/>
      </w:pPr>
      <w:r>
        <w:t xml:space="preserve">The final </w:t>
      </w:r>
      <w:r w:rsidR="00E725FD">
        <w:t>layout</w:t>
      </w:r>
      <w:r>
        <w:t xml:space="preserve"> of the QAT subsite should be as follow:</w:t>
      </w:r>
    </w:p>
    <w:p w14:paraId="3D1596E2" w14:textId="60413146" w:rsidR="009C5206" w:rsidRDefault="004A02A9" w:rsidP="009C5206">
      <w:r>
        <w:rPr>
          <w:noProof/>
          <w:lang w:val="en-SG" w:eastAsia="en-SG"/>
        </w:rPr>
        <mc:AlternateContent>
          <mc:Choice Requires="wps">
            <w:drawing>
              <wp:anchor distT="0" distB="0" distL="114300" distR="114300" simplePos="0" relativeHeight="251684864" behindDoc="0" locked="0" layoutInCell="1" allowOverlap="1" wp14:anchorId="400C3CEC" wp14:editId="2C227047">
                <wp:simplePos x="0" y="0"/>
                <wp:positionH relativeFrom="column">
                  <wp:posOffset>140335</wp:posOffset>
                </wp:positionH>
                <wp:positionV relativeFrom="paragraph">
                  <wp:posOffset>863600</wp:posOffset>
                </wp:positionV>
                <wp:extent cx="156754" cy="111034"/>
                <wp:effectExtent l="0" t="0" r="15240" b="22860"/>
                <wp:wrapNone/>
                <wp:docPr id="20" name="Text Box 20"/>
                <wp:cNvGraphicFramePr/>
                <a:graphic xmlns:a="http://schemas.openxmlformats.org/drawingml/2006/main">
                  <a:graphicData uri="http://schemas.microsoft.com/office/word/2010/wordprocessingShape">
                    <wps:wsp>
                      <wps:cNvSpPr txBox="1"/>
                      <wps:spPr>
                        <a:xfrm>
                          <a:off x="0" y="0"/>
                          <a:ext cx="156754" cy="11103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B1EBA8" w14:textId="77777777" w:rsidR="004A02A9" w:rsidRDefault="004A02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0C3CEC" id="Text Box 20" o:spid="_x0000_s1031" type="#_x0000_t202" style="position:absolute;margin-left:11.05pt;margin-top:68pt;width:12.35pt;height:8.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" fillcolor="white [3212]" strokecolor="white [3212]" strokeweight=".5pt">
                <v:textbox>
                  <w:txbxContent>
                    <w:p w14:paraId="70B1EBA8" w14:textId="77777777" w:rsidR="004A02A9" w:rsidRDefault="004A02A9"/>
                  </w:txbxContent>
                </v:textbox>
              </v:shape>
            </w:pict>
          </mc:Fallback>
        </mc:AlternateContent>
      </w:r>
      <w:r w:rsidR="00E91B2A" w:rsidRPr="00D42F39">
        <w:rPr>
          <w:noProof/>
          <w:lang w:val="en-SG" w:eastAsia="en-SG"/>
        </w:rPr>
        <mc:AlternateContent>
          <mc:Choice Requires="wps">
            <w:drawing>
              <wp:anchor distT="0" distB="0" distL="114300" distR="114300" simplePos="0" relativeHeight="251668480" behindDoc="0" locked="0" layoutInCell="1" allowOverlap="1" wp14:anchorId="0C08FF60" wp14:editId="5C678391">
                <wp:simplePos x="0" y="0"/>
                <wp:positionH relativeFrom="margin">
                  <wp:posOffset>1188085</wp:posOffset>
                </wp:positionH>
                <wp:positionV relativeFrom="paragraph">
                  <wp:posOffset>1963420</wp:posOffset>
                </wp:positionV>
                <wp:extent cx="4530436" cy="1257300"/>
                <wp:effectExtent l="19050" t="19050" r="22860" b="19050"/>
                <wp:wrapNone/>
                <wp:docPr id="7" name="Rectangle 7"/>
                <wp:cNvGraphicFramePr/>
                <a:graphic xmlns:a="http://schemas.openxmlformats.org/drawingml/2006/main">
                  <a:graphicData uri="http://schemas.microsoft.com/office/word/2010/wordprocessingShape">
                    <wps:wsp>
                      <wps:cNvSpPr/>
                      <wps:spPr>
                        <a:xfrm>
                          <a:off x="0" y="0"/>
                          <a:ext cx="4530436" cy="1257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93871" id="Rectangle 7" o:spid="_x0000_s1026" style="position:absolute;margin-left:93.55pt;margin-top:154.6pt;width:356.75pt;height:9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" filled="f" strokecolor="red" strokeweight="2.25pt">
                <w10:wrap anchorx="margin"/>
              </v:rect>
            </w:pict>
          </mc:Fallback>
        </mc:AlternateContent>
      </w:r>
      <w:r w:rsidR="00E91B2A" w:rsidRPr="00D42F39">
        <w:rPr>
          <w:noProof/>
          <w:lang w:val="en-SG" w:eastAsia="en-SG"/>
        </w:rPr>
        <mc:AlternateContent>
          <mc:Choice Requires="wps">
            <w:drawing>
              <wp:anchor distT="0" distB="0" distL="114300" distR="114300" simplePos="0" relativeHeight="251659264" behindDoc="0" locked="0" layoutInCell="1" allowOverlap="1" wp14:anchorId="78D68F8F" wp14:editId="05CC3884">
                <wp:simplePos x="0" y="0"/>
                <wp:positionH relativeFrom="margin">
                  <wp:posOffset>50165</wp:posOffset>
                </wp:positionH>
                <wp:positionV relativeFrom="paragraph">
                  <wp:posOffset>224790</wp:posOffset>
                </wp:positionV>
                <wp:extent cx="820882" cy="446520"/>
                <wp:effectExtent l="19050" t="19050" r="17780" b="10795"/>
                <wp:wrapNone/>
                <wp:docPr id="5" name="Rectangle 5"/>
                <wp:cNvGraphicFramePr/>
                <a:graphic xmlns:a="http://schemas.openxmlformats.org/drawingml/2006/main">
                  <a:graphicData uri="http://schemas.microsoft.com/office/word/2010/wordprocessingShape">
                    <wps:wsp>
                      <wps:cNvSpPr/>
                      <wps:spPr>
                        <a:xfrm>
                          <a:off x="0" y="0"/>
                          <a:ext cx="820882" cy="446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E7C6D" id="Rectangle 5" o:spid="_x0000_s1026" style="position:absolute;margin-left:3.95pt;margin-top:17.7pt;width:64.65pt;height:35.1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" filled="f" strokecolor="red" strokeweight="2.25pt">
                <w10:wrap anchorx="margin"/>
              </v:rect>
            </w:pict>
          </mc:Fallback>
        </mc:AlternateContent>
      </w:r>
      <w:r w:rsidR="00E91B2A" w:rsidRPr="00D42F39">
        <w:rPr>
          <w:noProof/>
          <w:lang w:val="en-SG" w:eastAsia="en-SG"/>
        </w:rPr>
        <mc:AlternateContent>
          <mc:Choice Requires="wps">
            <w:drawing>
              <wp:anchor distT="0" distB="0" distL="114300" distR="114300" simplePos="0" relativeHeight="251664384" behindDoc="0" locked="0" layoutInCell="1" allowOverlap="1" wp14:anchorId="11421520" wp14:editId="5F72D583">
                <wp:simplePos x="0" y="0"/>
                <wp:positionH relativeFrom="margin">
                  <wp:posOffset>94615</wp:posOffset>
                </wp:positionH>
                <wp:positionV relativeFrom="paragraph">
                  <wp:posOffset>777875</wp:posOffset>
                </wp:positionV>
                <wp:extent cx="820882" cy="841663"/>
                <wp:effectExtent l="19050" t="19050" r="17780" b="15875"/>
                <wp:wrapNone/>
                <wp:docPr id="6" name="Rectangle 6"/>
                <wp:cNvGraphicFramePr/>
                <a:graphic xmlns:a="http://schemas.openxmlformats.org/drawingml/2006/main">
                  <a:graphicData uri="http://schemas.microsoft.com/office/word/2010/wordprocessingShape">
                    <wps:wsp>
                      <wps:cNvSpPr/>
                      <wps:spPr>
                        <a:xfrm>
                          <a:off x="0" y="0"/>
                          <a:ext cx="820882" cy="8416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CE2BF" id="Rectangle 6" o:spid="_x0000_s1026" style="position:absolute;margin-left:7.45pt;margin-top:61.25pt;width:64.65pt;height:66.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" filled="f" strokecolor="red" strokeweight="2.25pt">
                <w10:wrap anchorx="margin"/>
              </v:rect>
            </w:pict>
          </mc:Fallback>
        </mc:AlternateContent>
      </w:r>
      <w:r w:rsidR="00E91B2A">
        <w:rPr>
          <w:noProof/>
          <w:lang w:val="en-SG" w:eastAsia="en-SG"/>
        </w:rPr>
        <w:drawing>
          <wp:inline distT="0" distB="0" distL="0" distR="0" wp14:anchorId="41BDAE2A" wp14:editId="04791BCA">
            <wp:extent cx="5937250" cy="3333750"/>
            <wp:effectExtent l="19050" t="19050" r="254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solidFill>
                        <a:schemeClr val="accent1"/>
                      </a:solidFill>
                    </a:ln>
                  </pic:spPr>
                </pic:pic>
              </a:graphicData>
            </a:graphic>
          </wp:inline>
        </w:drawing>
      </w:r>
    </w:p>
    <w:p w14:paraId="1559A9D7" w14:textId="77777777" w:rsidR="00E725FD" w:rsidRDefault="00E725FD" w:rsidP="009C5206"/>
    <w:p w14:paraId="2BD561E4" w14:textId="57F61FC9" w:rsidR="00E725FD" w:rsidRPr="00F53C91" w:rsidRDefault="00F53C91" w:rsidP="00E725F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C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of Lab 1</w:t>
      </w:r>
    </w:p>
    <w:sectPr w:rsidR="00E725FD" w:rsidRPr="00F53C91">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2F1E9" w14:textId="77777777" w:rsidR="00E62D9A" w:rsidRDefault="00E62D9A" w:rsidP="00F97C50">
      <w:pPr>
        <w:spacing w:after="0" w:line="240" w:lineRule="auto"/>
      </w:pPr>
      <w:r>
        <w:separator/>
      </w:r>
    </w:p>
  </w:endnote>
  <w:endnote w:type="continuationSeparator" w:id="0">
    <w:p w14:paraId="6CAD67E4" w14:textId="77777777" w:rsidR="00E62D9A" w:rsidRDefault="00E62D9A" w:rsidP="00F9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UI-Regular-fin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6687785"/>
      <w:docPartObj>
        <w:docPartGallery w:val="Page Numbers (Bottom of Page)"/>
        <w:docPartUnique/>
      </w:docPartObj>
    </w:sdtPr>
    <w:sdtEndPr/>
    <w:sdtContent>
      <w:p w14:paraId="33FDB1E6" w14:textId="77777777" w:rsidR="002A6E6C" w:rsidRDefault="002A6E6C">
        <w:pPr>
          <w:pStyle w:val="Footer"/>
          <w:jc w:val="right"/>
        </w:pPr>
        <w:r w:rsidRPr="00F97C50">
          <w:rPr>
            <w:rFonts w:eastAsiaTheme="majorEastAsia" w:cstheme="majorBidi"/>
            <w:i/>
            <w:sz w:val="20"/>
            <w:szCs w:val="20"/>
            <w:lang w:val="en-GB" w:eastAsia="zh-CN"/>
          </w:rPr>
          <w:t>School of Information Systems, Singapore Management University</w:t>
        </w:r>
        <w:r>
          <w:t xml:space="preserve">                                        </w:t>
        </w:r>
        <w:r w:rsidR="00856F96">
          <w:t xml:space="preserve">                      </w:t>
        </w:r>
        <w:r>
          <w:t xml:space="preserve">Page | </w:t>
        </w:r>
        <w:r>
          <w:fldChar w:fldCharType="begin"/>
        </w:r>
        <w:r>
          <w:instrText xml:space="preserve"> PAGE   \* MERGEFORMAT </w:instrText>
        </w:r>
        <w:r>
          <w:fldChar w:fldCharType="separate"/>
        </w:r>
        <w:r w:rsidR="002C6743">
          <w:rPr>
            <w:noProof/>
          </w:rPr>
          <w:t>24</w:t>
        </w:r>
        <w:r>
          <w:rPr>
            <w:noProof/>
          </w:rPr>
          <w:fldChar w:fldCharType="end"/>
        </w:r>
        <w:r>
          <w:t xml:space="preserve"> </w:t>
        </w:r>
      </w:p>
    </w:sdtContent>
  </w:sdt>
  <w:p w14:paraId="269E8BAA" w14:textId="77777777" w:rsidR="00F97C50" w:rsidRPr="00F97C50" w:rsidRDefault="00F97C50" w:rsidP="00F97C50">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20370" w14:textId="77777777" w:rsidR="00E62D9A" w:rsidRDefault="00E62D9A" w:rsidP="00F97C50">
      <w:pPr>
        <w:spacing w:after="0" w:line="240" w:lineRule="auto"/>
      </w:pPr>
      <w:r>
        <w:separator/>
      </w:r>
    </w:p>
  </w:footnote>
  <w:footnote w:type="continuationSeparator" w:id="0">
    <w:p w14:paraId="1B387FCB" w14:textId="77777777" w:rsidR="00E62D9A" w:rsidRDefault="00E62D9A" w:rsidP="00F97C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0F408" w14:textId="77777777" w:rsidR="00F97C50" w:rsidRDefault="00F97C50" w:rsidP="00F97C50">
    <w:pPr>
      <w:pStyle w:val="Header"/>
      <w:jc w:val="right"/>
      <w:rPr>
        <w:rFonts w:eastAsiaTheme="majorEastAsia" w:cstheme="majorBidi"/>
        <w:i/>
      </w:rPr>
    </w:pPr>
    <w:r>
      <w:rPr>
        <w:rFonts w:eastAsiaTheme="majorEastAsia" w:cstheme="majorBidi"/>
        <w:i/>
      </w:rPr>
      <w:t>Lab Exercise</w:t>
    </w:r>
  </w:p>
  <w:p w14:paraId="4F3E88F5" w14:textId="77777777" w:rsidR="00F97C50" w:rsidRPr="00F97C50" w:rsidRDefault="00F97C50" w:rsidP="00F97C50">
    <w:pPr>
      <w:pStyle w:val="Header"/>
      <w:jc w:val="right"/>
      <w:rPr>
        <w:b/>
      </w:rPr>
    </w:pPr>
    <w:r w:rsidRPr="00C01E3E">
      <w:rPr>
        <w:rFonts w:eastAsiaTheme="majorEastAsia" w:cstheme="majorBidi"/>
        <w:i/>
      </w:rPr>
      <w:t>IS305 - ENTERPRISE WEB SOLUTIONS COURSE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84D6D"/>
    <w:multiLevelType w:val="hybridMultilevel"/>
    <w:tmpl w:val="3BA0E5D0"/>
    <w:lvl w:ilvl="0" w:tplc="F8F46A4A">
      <w:start w:val="1"/>
      <w:numFmt w:val="bullet"/>
      <w:lvlText w:val="•"/>
      <w:lvlJc w:val="left"/>
      <w:pPr>
        <w:tabs>
          <w:tab w:val="num" w:pos="720"/>
        </w:tabs>
        <w:ind w:left="720" w:hanging="360"/>
      </w:pPr>
      <w:rPr>
        <w:rFonts w:ascii="Times New Roman" w:hAnsi="Times New Roman" w:hint="default"/>
      </w:rPr>
    </w:lvl>
    <w:lvl w:ilvl="1" w:tplc="1D06D58C" w:tentative="1">
      <w:start w:val="1"/>
      <w:numFmt w:val="bullet"/>
      <w:lvlText w:val="•"/>
      <w:lvlJc w:val="left"/>
      <w:pPr>
        <w:tabs>
          <w:tab w:val="num" w:pos="1440"/>
        </w:tabs>
        <w:ind w:left="1440" w:hanging="360"/>
      </w:pPr>
      <w:rPr>
        <w:rFonts w:ascii="Times New Roman" w:hAnsi="Times New Roman" w:hint="default"/>
      </w:rPr>
    </w:lvl>
    <w:lvl w:ilvl="2" w:tplc="09A08FD6" w:tentative="1">
      <w:start w:val="1"/>
      <w:numFmt w:val="bullet"/>
      <w:lvlText w:val="•"/>
      <w:lvlJc w:val="left"/>
      <w:pPr>
        <w:tabs>
          <w:tab w:val="num" w:pos="2160"/>
        </w:tabs>
        <w:ind w:left="2160" w:hanging="360"/>
      </w:pPr>
      <w:rPr>
        <w:rFonts w:ascii="Times New Roman" w:hAnsi="Times New Roman" w:hint="default"/>
      </w:rPr>
    </w:lvl>
    <w:lvl w:ilvl="3" w:tplc="701A127C" w:tentative="1">
      <w:start w:val="1"/>
      <w:numFmt w:val="bullet"/>
      <w:lvlText w:val="•"/>
      <w:lvlJc w:val="left"/>
      <w:pPr>
        <w:tabs>
          <w:tab w:val="num" w:pos="2880"/>
        </w:tabs>
        <w:ind w:left="2880" w:hanging="360"/>
      </w:pPr>
      <w:rPr>
        <w:rFonts w:ascii="Times New Roman" w:hAnsi="Times New Roman" w:hint="default"/>
      </w:rPr>
    </w:lvl>
    <w:lvl w:ilvl="4" w:tplc="91225980" w:tentative="1">
      <w:start w:val="1"/>
      <w:numFmt w:val="bullet"/>
      <w:lvlText w:val="•"/>
      <w:lvlJc w:val="left"/>
      <w:pPr>
        <w:tabs>
          <w:tab w:val="num" w:pos="3600"/>
        </w:tabs>
        <w:ind w:left="3600" w:hanging="360"/>
      </w:pPr>
      <w:rPr>
        <w:rFonts w:ascii="Times New Roman" w:hAnsi="Times New Roman" w:hint="default"/>
      </w:rPr>
    </w:lvl>
    <w:lvl w:ilvl="5" w:tplc="00F624CE" w:tentative="1">
      <w:start w:val="1"/>
      <w:numFmt w:val="bullet"/>
      <w:lvlText w:val="•"/>
      <w:lvlJc w:val="left"/>
      <w:pPr>
        <w:tabs>
          <w:tab w:val="num" w:pos="4320"/>
        </w:tabs>
        <w:ind w:left="4320" w:hanging="360"/>
      </w:pPr>
      <w:rPr>
        <w:rFonts w:ascii="Times New Roman" w:hAnsi="Times New Roman" w:hint="default"/>
      </w:rPr>
    </w:lvl>
    <w:lvl w:ilvl="6" w:tplc="444C7520" w:tentative="1">
      <w:start w:val="1"/>
      <w:numFmt w:val="bullet"/>
      <w:lvlText w:val="•"/>
      <w:lvlJc w:val="left"/>
      <w:pPr>
        <w:tabs>
          <w:tab w:val="num" w:pos="5040"/>
        </w:tabs>
        <w:ind w:left="5040" w:hanging="360"/>
      </w:pPr>
      <w:rPr>
        <w:rFonts w:ascii="Times New Roman" w:hAnsi="Times New Roman" w:hint="default"/>
      </w:rPr>
    </w:lvl>
    <w:lvl w:ilvl="7" w:tplc="A60ED582" w:tentative="1">
      <w:start w:val="1"/>
      <w:numFmt w:val="bullet"/>
      <w:lvlText w:val="•"/>
      <w:lvlJc w:val="left"/>
      <w:pPr>
        <w:tabs>
          <w:tab w:val="num" w:pos="5760"/>
        </w:tabs>
        <w:ind w:left="5760" w:hanging="360"/>
      </w:pPr>
      <w:rPr>
        <w:rFonts w:ascii="Times New Roman" w:hAnsi="Times New Roman" w:hint="default"/>
      </w:rPr>
    </w:lvl>
    <w:lvl w:ilvl="8" w:tplc="788AC8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EC1C7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332B92"/>
    <w:multiLevelType w:val="hybridMultilevel"/>
    <w:tmpl w:val="8CDEB14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 w15:restartNumberingAfterBreak="0">
    <w:nsid w:val="1482775B"/>
    <w:multiLevelType w:val="multilevel"/>
    <w:tmpl w:val="AF027C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5307A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FF0019"/>
    <w:multiLevelType w:val="hybridMultilevel"/>
    <w:tmpl w:val="F49489A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1EA67D8C"/>
    <w:multiLevelType w:val="hybridMultilevel"/>
    <w:tmpl w:val="75D28EE6"/>
    <w:lvl w:ilvl="0" w:tplc="48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101321"/>
    <w:multiLevelType w:val="hybridMultilevel"/>
    <w:tmpl w:val="2A9868C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8" w15:restartNumberingAfterBreak="0">
    <w:nsid w:val="30766D4F"/>
    <w:multiLevelType w:val="hybridMultilevel"/>
    <w:tmpl w:val="908CBC7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9" w15:restartNumberingAfterBreak="0">
    <w:nsid w:val="3349343F"/>
    <w:multiLevelType w:val="multilevel"/>
    <w:tmpl w:val="35C4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82306"/>
    <w:multiLevelType w:val="hybridMultilevel"/>
    <w:tmpl w:val="B92A16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F9C25CD"/>
    <w:multiLevelType w:val="hybridMultilevel"/>
    <w:tmpl w:val="2F80CABE"/>
    <w:lvl w:ilvl="0" w:tplc="6BE0E626">
      <w:start w:val="1"/>
      <w:numFmt w:val="decimal"/>
      <w:pStyle w:val="MyBullet01"/>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3050560"/>
    <w:multiLevelType w:val="hybridMultilevel"/>
    <w:tmpl w:val="AC3AB4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4"/>
  </w:num>
  <w:num w:numId="5">
    <w:abstractNumId w:val="11"/>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10"/>
  </w:num>
  <w:num w:numId="17">
    <w:abstractNumId w:val="5"/>
  </w:num>
  <w:num w:numId="18">
    <w:abstractNumId w:val="12"/>
  </w:num>
  <w:num w:numId="19">
    <w:abstractNumId w:val="7"/>
  </w:num>
  <w:num w:numId="20">
    <w:abstractNumId w:val="2"/>
  </w:num>
  <w:num w:numId="21">
    <w:abstractNumId w:val="8"/>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614"/>
    <w:rsid w:val="000626B4"/>
    <w:rsid w:val="0006451B"/>
    <w:rsid w:val="000940FF"/>
    <w:rsid w:val="000D1617"/>
    <w:rsid w:val="000D6A45"/>
    <w:rsid w:val="0013436E"/>
    <w:rsid w:val="00136969"/>
    <w:rsid w:val="001601D3"/>
    <w:rsid w:val="001645C5"/>
    <w:rsid w:val="00210E7F"/>
    <w:rsid w:val="002463E1"/>
    <w:rsid w:val="002744F9"/>
    <w:rsid w:val="00292641"/>
    <w:rsid w:val="002A063B"/>
    <w:rsid w:val="002A16CE"/>
    <w:rsid w:val="002A6E6C"/>
    <w:rsid w:val="002B4093"/>
    <w:rsid w:val="002C6743"/>
    <w:rsid w:val="002F2180"/>
    <w:rsid w:val="00314E57"/>
    <w:rsid w:val="003203E7"/>
    <w:rsid w:val="00321AA1"/>
    <w:rsid w:val="003331FE"/>
    <w:rsid w:val="003419B4"/>
    <w:rsid w:val="00347988"/>
    <w:rsid w:val="003B3379"/>
    <w:rsid w:val="003D3902"/>
    <w:rsid w:val="003E3F86"/>
    <w:rsid w:val="00401C34"/>
    <w:rsid w:val="00413EB8"/>
    <w:rsid w:val="00432935"/>
    <w:rsid w:val="00433CAE"/>
    <w:rsid w:val="00443877"/>
    <w:rsid w:val="004570AB"/>
    <w:rsid w:val="00490395"/>
    <w:rsid w:val="004A02A9"/>
    <w:rsid w:val="004B00F8"/>
    <w:rsid w:val="004B1E51"/>
    <w:rsid w:val="004E55FD"/>
    <w:rsid w:val="004F5EDD"/>
    <w:rsid w:val="0053369D"/>
    <w:rsid w:val="005451EB"/>
    <w:rsid w:val="00554190"/>
    <w:rsid w:val="005A0220"/>
    <w:rsid w:val="005A5CE2"/>
    <w:rsid w:val="005E7C22"/>
    <w:rsid w:val="005F2B7E"/>
    <w:rsid w:val="006404A2"/>
    <w:rsid w:val="006539DC"/>
    <w:rsid w:val="00670D9D"/>
    <w:rsid w:val="006924C2"/>
    <w:rsid w:val="00697A80"/>
    <w:rsid w:val="006A2307"/>
    <w:rsid w:val="006A30A3"/>
    <w:rsid w:val="006A40F6"/>
    <w:rsid w:val="006A7896"/>
    <w:rsid w:val="006E4196"/>
    <w:rsid w:val="006E4768"/>
    <w:rsid w:val="006E6257"/>
    <w:rsid w:val="006E773A"/>
    <w:rsid w:val="00722CB1"/>
    <w:rsid w:val="00741887"/>
    <w:rsid w:val="007425A0"/>
    <w:rsid w:val="00763F73"/>
    <w:rsid w:val="00786108"/>
    <w:rsid w:val="007A26BA"/>
    <w:rsid w:val="007B2495"/>
    <w:rsid w:val="007B5051"/>
    <w:rsid w:val="007D6ACB"/>
    <w:rsid w:val="007E57F5"/>
    <w:rsid w:val="00817742"/>
    <w:rsid w:val="0082458A"/>
    <w:rsid w:val="008314EA"/>
    <w:rsid w:val="00856F96"/>
    <w:rsid w:val="00856FA2"/>
    <w:rsid w:val="00861CE5"/>
    <w:rsid w:val="008635E0"/>
    <w:rsid w:val="00871BCE"/>
    <w:rsid w:val="008D494D"/>
    <w:rsid w:val="008F56F7"/>
    <w:rsid w:val="00913D29"/>
    <w:rsid w:val="00915188"/>
    <w:rsid w:val="00933ACB"/>
    <w:rsid w:val="0096357B"/>
    <w:rsid w:val="009709E6"/>
    <w:rsid w:val="00982B09"/>
    <w:rsid w:val="00982EFA"/>
    <w:rsid w:val="009C5206"/>
    <w:rsid w:val="009D305D"/>
    <w:rsid w:val="009D6B89"/>
    <w:rsid w:val="009D6BCE"/>
    <w:rsid w:val="00A06878"/>
    <w:rsid w:val="00A135B5"/>
    <w:rsid w:val="00A13D61"/>
    <w:rsid w:val="00A219E3"/>
    <w:rsid w:val="00A30DFD"/>
    <w:rsid w:val="00A374E9"/>
    <w:rsid w:val="00A449D8"/>
    <w:rsid w:val="00A60AED"/>
    <w:rsid w:val="00A74614"/>
    <w:rsid w:val="00AB432F"/>
    <w:rsid w:val="00AC0BF6"/>
    <w:rsid w:val="00AC1E88"/>
    <w:rsid w:val="00AF6D5C"/>
    <w:rsid w:val="00B307FB"/>
    <w:rsid w:val="00B42696"/>
    <w:rsid w:val="00B46436"/>
    <w:rsid w:val="00B75708"/>
    <w:rsid w:val="00B92A79"/>
    <w:rsid w:val="00B92EE3"/>
    <w:rsid w:val="00BA483F"/>
    <w:rsid w:val="00C044ED"/>
    <w:rsid w:val="00C04908"/>
    <w:rsid w:val="00C2046C"/>
    <w:rsid w:val="00C61EDB"/>
    <w:rsid w:val="00C63F14"/>
    <w:rsid w:val="00C74747"/>
    <w:rsid w:val="00C861F7"/>
    <w:rsid w:val="00CB67C1"/>
    <w:rsid w:val="00CD04C9"/>
    <w:rsid w:val="00D35D7D"/>
    <w:rsid w:val="00D42F39"/>
    <w:rsid w:val="00D453B6"/>
    <w:rsid w:val="00D649AC"/>
    <w:rsid w:val="00E025CA"/>
    <w:rsid w:val="00E14979"/>
    <w:rsid w:val="00E15CC5"/>
    <w:rsid w:val="00E274CF"/>
    <w:rsid w:val="00E45E77"/>
    <w:rsid w:val="00E542EB"/>
    <w:rsid w:val="00E62D9A"/>
    <w:rsid w:val="00E725FD"/>
    <w:rsid w:val="00E76237"/>
    <w:rsid w:val="00E82696"/>
    <w:rsid w:val="00E91B2A"/>
    <w:rsid w:val="00E9451B"/>
    <w:rsid w:val="00ED284A"/>
    <w:rsid w:val="00F00DCE"/>
    <w:rsid w:val="00F53C91"/>
    <w:rsid w:val="00F93083"/>
    <w:rsid w:val="00F97C50"/>
    <w:rsid w:val="00FB6425"/>
    <w:rsid w:val="00FC7248"/>
    <w:rsid w:val="00FC75E3"/>
    <w:rsid w:val="00FD0BBD"/>
    <w:rsid w:val="00FE2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DB15C"/>
  <w15:docId w15:val="{D45505F1-41EC-4163-BE0E-0BF0E371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63B"/>
  </w:style>
  <w:style w:type="paragraph" w:styleId="Heading1">
    <w:name w:val="heading 1"/>
    <w:basedOn w:val="Normal"/>
    <w:next w:val="Normal"/>
    <w:link w:val="Heading1Char"/>
    <w:uiPriority w:val="9"/>
    <w:qFormat/>
    <w:rsid w:val="002A063B"/>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A063B"/>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A063B"/>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A063B"/>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A063B"/>
    <w:pPr>
      <w:keepNext/>
      <w:keepLines/>
      <w:numPr>
        <w:ilvl w:val="4"/>
        <w:numId w:val="1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2A063B"/>
    <w:pPr>
      <w:keepNext/>
      <w:keepLines/>
      <w:numPr>
        <w:ilvl w:val="5"/>
        <w:numId w:val="1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2A063B"/>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A063B"/>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A063B"/>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63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A063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A063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A063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A063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2A063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2A06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A06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A063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A063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A063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A063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A063B"/>
    <w:rPr>
      <w:color w:val="5A5A5A" w:themeColor="text1" w:themeTint="A5"/>
      <w:spacing w:val="10"/>
    </w:rPr>
  </w:style>
  <w:style w:type="character" w:styleId="SubtleEmphasis">
    <w:name w:val="Subtle Emphasis"/>
    <w:basedOn w:val="DefaultParagraphFont"/>
    <w:uiPriority w:val="19"/>
    <w:qFormat/>
    <w:rsid w:val="002A063B"/>
    <w:rPr>
      <w:i/>
      <w:iCs/>
      <w:color w:val="404040" w:themeColor="text1" w:themeTint="BF"/>
    </w:rPr>
  </w:style>
  <w:style w:type="character" w:styleId="Emphasis">
    <w:name w:val="Emphasis"/>
    <w:basedOn w:val="DefaultParagraphFont"/>
    <w:uiPriority w:val="20"/>
    <w:qFormat/>
    <w:rsid w:val="002A063B"/>
    <w:rPr>
      <w:i/>
      <w:iCs/>
      <w:color w:val="auto"/>
    </w:rPr>
  </w:style>
  <w:style w:type="character" w:styleId="IntenseEmphasis">
    <w:name w:val="Intense Emphasis"/>
    <w:basedOn w:val="DefaultParagraphFont"/>
    <w:uiPriority w:val="21"/>
    <w:qFormat/>
    <w:rsid w:val="002A063B"/>
    <w:rPr>
      <w:b/>
      <w:bCs/>
      <w:i/>
      <w:iCs/>
      <w:caps/>
    </w:rPr>
  </w:style>
  <w:style w:type="character" w:styleId="Strong">
    <w:name w:val="Strong"/>
    <w:basedOn w:val="DefaultParagraphFont"/>
    <w:uiPriority w:val="22"/>
    <w:qFormat/>
    <w:rsid w:val="002A063B"/>
    <w:rPr>
      <w:b/>
      <w:bCs/>
      <w:color w:val="000000" w:themeColor="text1"/>
    </w:rPr>
  </w:style>
  <w:style w:type="paragraph" w:styleId="Quote">
    <w:name w:val="Quote"/>
    <w:basedOn w:val="Normal"/>
    <w:next w:val="Normal"/>
    <w:link w:val="QuoteChar"/>
    <w:uiPriority w:val="29"/>
    <w:qFormat/>
    <w:rsid w:val="002A063B"/>
    <w:pPr>
      <w:spacing w:before="160"/>
      <w:ind w:left="720" w:right="720"/>
    </w:pPr>
    <w:rPr>
      <w:i/>
      <w:iCs/>
      <w:color w:val="000000" w:themeColor="text1"/>
    </w:rPr>
  </w:style>
  <w:style w:type="character" w:customStyle="1" w:styleId="QuoteChar">
    <w:name w:val="Quote Char"/>
    <w:basedOn w:val="DefaultParagraphFont"/>
    <w:link w:val="Quote"/>
    <w:uiPriority w:val="29"/>
    <w:rsid w:val="002A063B"/>
    <w:rPr>
      <w:i/>
      <w:iCs/>
      <w:color w:val="000000" w:themeColor="text1"/>
    </w:rPr>
  </w:style>
  <w:style w:type="paragraph" w:styleId="IntenseQuote">
    <w:name w:val="Intense Quote"/>
    <w:basedOn w:val="Normal"/>
    <w:next w:val="Normal"/>
    <w:link w:val="IntenseQuoteChar"/>
    <w:uiPriority w:val="30"/>
    <w:qFormat/>
    <w:rsid w:val="002A063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A063B"/>
    <w:rPr>
      <w:color w:val="000000" w:themeColor="text1"/>
      <w:shd w:val="clear" w:color="auto" w:fill="F2F2F2" w:themeFill="background1" w:themeFillShade="F2"/>
    </w:rPr>
  </w:style>
  <w:style w:type="character" w:styleId="SubtleReference">
    <w:name w:val="Subtle Reference"/>
    <w:basedOn w:val="DefaultParagraphFont"/>
    <w:uiPriority w:val="31"/>
    <w:qFormat/>
    <w:rsid w:val="002A063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063B"/>
    <w:rPr>
      <w:b/>
      <w:bCs/>
      <w:smallCaps/>
      <w:u w:val="single"/>
    </w:rPr>
  </w:style>
  <w:style w:type="character" w:styleId="BookTitle">
    <w:name w:val="Book Title"/>
    <w:basedOn w:val="DefaultParagraphFont"/>
    <w:uiPriority w:val="33"/>
    <w:qFormat/>
    <w:rsid w:val="002A063B"/>
    <w:rPr>
      <w:b w:val="0"/>
      <w:bCs w:val="0"/>
      <w:smallCap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2A063B"/>
    <w:pPr>
      <w:spacing w:after="200" w:line="240" w:lineRule="auto"/>
    </w:pPr>
    <w:rPr>
      <w:i/>
      <w:iCs/>
      <w:color w:val="44546A" w:themeColor="text2"/>
      <w:sz w:val="18"/>
      <w:szCs w:val="18"/>
    </w:rPr>
  </w:style>
  <w:style w:type="paragraph" w:styleId="NormalWeb">
    <w:name w:val="Normal (Web)"/>
    <w:basedOn w:val="Normal"/>
    <w:uiPriority w:val="99"/>
    <w:semiHidden/>
    <w:unhideWhenUsed/>
    <w:rsid w:val="004570AB"/>
    <w:pPr>
      <w:spacing w:before="100" w:beforeAutospacing="1" w:after="100" w:afterAutospacing="1"/>
    </w:pPr>
    <w:rPr>
      <w:rFonts w:ascii="Times New Roman" w:eastAsia="Times New Roman" w:hAnsi="Times New Roman" w:cs="Times New Roman"/>
      <w:sz w:val="24"/>
      <w:szCs w:val="24"/>
      <w:lang w:val="en-SG" w:eastAsia="en-SG"/>
    </w:rPr>
  </w:style>
  <w:style w:type="paragraph" w:styleId="Header">
    <w:name w:val="header"/>
    <w:basedOn w:val="Normal"/>
    <w:link w:val="HeaderChar"/>
    <w:uiPriority w:val="99"/>
    <w:unhideWhenUsed/>
    <w:rsid w:val="00F97C50"/>
    <w:pPr>
      <w:tabs>
        <w:tab w:val="center" w:pos="4513"/>
        <w:tab w:val="right" w:pos="9026"/>
      </w:tabs>
    </w:pPr>
  </w:style>
  <w:style w:type="character" w:customStyle="1" w:styleId="HeaderChar">
    <w:name w:val="Header Char"/>
    <w:basedOn w:val="DefaultParagraphFont"/>
    <w:link w:val="Header"/>
    <w:uiPriority w:val="99"/>
    <w:rsid w:val="00F97C50"/>
  </w:style>
  <w:style w:type="paragraph" w:styleId="Footer">
    <w:name w:val="footer"/>
    <w:basedOn w:val="Normal"/>
    <w:link w:val="FooterChar"/>
    <w:uiPriority w:val="99"/>
    <w:unhideWhenUsed/>
    <w:rsid w:val="00F97C50"/>
    <w:pPr>
      <w:tabs>
        <w:tab w:val="center" w:pos="4513"/>
        <w:tab w:val="right" w:pos="9026"/>
      </w:tabs>
    </w:pPr>
  </w:style>
  <w:style w:type="character" w:customStyle="1" w:styleId="FooterChar">
    <w:name w:val="Footer Char"/>
    <w:basedOn w:val="DefaultParagraphFont"/>
    <w:link w:val="Footer"/>
    <w:uiPriority w:val="99"/>
    <w:rsid w:val="00F97C50"/>
  </w:style>
  <w:style w:type="paragraph" w:styleId="NoSpacing">
    <w:name w:val="No Spacing"/>
    <w:uiPriority w:val="1"/>
    <w:qFormat/>
    <w:rsid w:val="002A063B"/>
    <w:pPr>
      <w:spacing w:after="0" w:line="240" w:lineRule="auto"/>
    </w:pPr>
  </w:style>
  <w:style w:type="paragraph" w:styleId="BalloonText">
    <w:name w:val="Balloon Text"/>
    <w:basedOn w:val="Normal"/>
    <w:link w:val="BalloonTextChar"/>
    <w:uiPriority w:val="99"/>
    <w:semiHidden/>
    <w:unhideWhenUsed/>
    <w:rsid w:val="00FC724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248"/>
    <w:rPr>
      <w:rFonts w:ascii="Segoe UI" w:hAnsi="Segoe UI" w:cs="Segoe UI"/>
      <w:sz w:val="18"/>
      <w:szCs w:val="18"/>
    </w:rPr>
  </w:style>
  <w:style w:type="paragraph" w:customStyle="1" w:styleId="MyBullet01">
    <w:name w:val="MyBullet01"/>
    <w:basedOn w:val="Normal"/>
    <w:rsid w:val="002A063B"/>
    <w:pPr>
      <w:numPr>
        <w:numId w:val="5"/>
      </w:numPr>
      <w:spacing w:after="240"/>
    </w:pPr>
    <w:rPr>
      <w:rFonts w:ascii="Times New Roman" w:eastAsia="Times New Roman" w:hAnsi="Times New Roman" w:cs="Times New Roman"/>
      <w:lang w:val="en-GB" w:eastAsia="zh-CN"/>
    </w:rPr>
  </w:style>
  <w:style w:type="paragraph" w:styleId="TOCHeading">
    <w:name w:val="TOC Heading"/>
    <w:basedOn w:val="Heading1"/>
    <w:next w:val="Normal"/>
    <w:uiPriority w:val="39"/>
    <w:semiHidden/>
    <w:unhideWhenUsed/>
    <w:qFormat/>
    <w:rsid w:val="002A063B"/>
    <w:pPr>
      <w:outlineLvl w:val="9"/>
    </w:pPr>
  </w:style>
  <w:style w:type="character" w:styleId="CommentReference">
    <w:name w:val="annotation reference"/>
    <w:basedOn w:val="DefaultParagraphFont"/>
    <w:uiPriority w:val="99"/>
    <w:semiHidden/>
    <w:unhideWhenUsed/>
    <w:rsid w:val="00413EB8"/>
    <w:rPr>
      <w:sz w:val="16"/>
      <w:szCs w:val="16"/>
    </w:rPr>
  </w:style>
  <w:style w:type="paragraph" w:styleId="CommentText">
    <w:name w:val="annotation text"/>
    <w:basedOn w:val="Normal"/>
    <w:link w:val="CommentTextChar"/>
    <w:uiPriority w:val="99"/>
    <w:semiHidden/>
    <w:unhideWhenUsed/>
    <w:rsid w:val="00413EB8"/>
    <w:pPr>
      <w:spacing w:line="240" w:lineRule="auto"/>
    </w:pPr>
    <w:rPr>
      <w:sz w:val="20"/>
      <w:szCs w:val="20"/>
    </w:rPr>
  </w:style>
  <w:style w:type="character" w:customStyle="1" w:styleId="CommentTextChar">
    <w:name w:val="Comment Text Char"/>
    <w:basedOn w:val="DefaultParagraphFont"/>
    <w:link w:val="CommentText"/>
    <w:uiPriority w:val="99"/>
    <w:semiHidden/>
    <w:rsid w:val="00413EB8"/>
    <w:rPr>
      <w:sz w:val="20"/>
      <w:szCs w:val="20"/>
    </w:rPr>
  </w:style>
  <w:style w:type="paragraph" w:styleId="CommentSubject">
    <w:name w:val="annotation subject"/>
    <w:basedOn w:val="CommentText"/>
    <w:next w:val="CommentText"/>
    <w:link w:val="CommentSubjectChar"/>
    <w:uiPriority w:val="99"/>
    <w:semiHidden/>
    <w:unhideWhenUsed/>
    <w:rsid w:val="00413EB8"/>
    <w:rPr>
      <w:b/>
      <w:bCs/>
    </w:rPr>
  </w:style>
  <w:style w:type="character" w:customStyle="1" w:styleId="CommentSubjectChar">
    <w:name w:val="Comment Subject Char"/>
    <w:basedOn w:val="CommentTextChar"/>
    <w:link w:val="CommentSubject"/>
    <w:uiPriority w:val="99"/>
    <w:semiHidden/>
    <w:rsid w:val="00413E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01406">
      <w:bodyDiv w:val="1"/>
      <w:marLeft w:val="0"/>
      <w:marRight w:val="0"/>
      <w:marTop w:val="0"/>
      <w:marBottom w:val="0"/>
      <w:divBdr>
        <w:top w:val="none" w:sz="0" w:space="0" w:color="auto"/>
        <w:left w:val="none" w:sz="0" w:space="0" w:color="auto"/>
        <w:bottom w:val="none" w:sz="0" w:space="0" w:color="auto"/>
        <w:right w:val="none" w:sz="0" w:space="0" w:color="auto"/>
      </w:divBdr>
      <w:divsChild>
        <w:div w:id="318656735">
          <w:marLeft w:val="0"/>
          <w:marRight w:val="0"/>
          <w:marTop w:val="0"/>
          <w:marBottom w:val="0"/>
          <w:divBdr>
            <w:top w:val="none" w:sz="0" w:space="0" w:color="auto"/>
            <w:left w:val="none" w:sz="0" w:space="0" w:color="auto"/>
            <w:bottom w:val="none" w:sz="0" w:space="0" w:color="auto"/>
            <w:right w:val="none" w:sz="0" w:space="0" w:color="auto"/>
          </w:divBdr>
          <w:divsChild>
            <w:div w:id="1149713873">
              <w:marLeft w:val="0"/>
              <w:marRight w:val="0"/>
              <w:marTop w:val="0"/>
              <w:marBottom w:val="0"/>
              <w:divBdr>
                <w:top w:val="none" w:sz="0" w:space="0" w:color="auto"/>
                <w:left w:val="none" w:sz="0" w:space="0" w:color="auto"/>
                <w:bottom w:val="none" w:sz="0" w:space="0" w:color="auto"/>
                <w:right w:val="none" w:sz="0" w:space="0" w:color="auto"/>
              </w:divBdr>
              <w:divsChild>
                <w:div w:id="1896042100">
                  <w:marLeft w:val="0"/>
                  <w:marRight w:val="0"/>
                  <w:marTop w:val="0"/>
                  <w:marBottom w:val="0"/>
                  <w:divBdr>
                    <w:top w:val="none" w:sz="0" w:space="0" w:color="auto"/>
                    <w:left w:val="none" w:sz="0" w:space="0" w:color="auto"/>
                    <w:bottom w:val="none" w:sz="0" w:space="0" w:color="auto"/>
                    <w:right w:val="none" w:sz="0" w:space="0" w:color="auto"/>
                  </w:divBdr>
                  <w:divsChild>
                    <w:div w:id="586577094">
                      <w:marLeft w:val="0"/>
                      <w:marRight w:val="0"/>
                      <w:marTop w:val="0"/>
                      <w:marBottom w:val="0"/>
                      <w:divBdr>
                        <w:top w:val="none" w:sz="0" w:space="0" w:color="auto"/>
                        <w:left w:val="none" w:sz="0" w:space="0" w:color="auto"/>
                        <w:bottom w:val="none" w:sz="0" w:space="0" w:color="auto"/>
                        <w:right w:val="none" w:sz="0" w:space="0" w:color="auto"/>
                      </w:divBdr>
                      <w:divsChild>
                        <w:div w:id="490024040">
                          <w:marLeft w:val="0"/>
                          <w:marRight w:val="0"/>
                          <w:marTop w:val="0"/>
                          <w:marBottom w:val="0"/>
                          <w:divBdr>
                            <w:top w:val="none" w:sz="0" w:space="0" w:color="auto"/>
                            <w:left w:val="none" w:sz="0" w:space="0" w:color="auto"/>
                            <w:bottom w:val="none" w:sz="0" w:space="0" w:color="auto"/>
                            <w:right w:val="none" w:sz="0" w:space="0" w:color="auto"/>
                          </w:divBdr>
                          <w:divsChild>
                            <w:div w:id="1129324126">
                              <w:marLeft w:val="225"/>
                              <w:marRight w:val="225"/>
                              <w:marTop w:val="225"/>
                              <w:marBottom w:val="225"/>
                              <w:divBdr>
                                <w:top w:val="none" w:sz="0" w:space="0" w:color="auto"/>
                                <w:left w:val="none" w:sz="0" w:space="0" w:color="auto"/>
                                <w:bottom w:val="none" w:sz="0" w:space="0" w:color="auto"/>
                                <w:right w:val="none" w:sz="0" w:space="0" w:color="auto"/>
                              </w:divBdr>
                              <w:divsChild>
                                <w:div w:id="1516773480">
                                  <w:marLeft w:val="0"/>
                                  <w:marRight w:val="0"/>
                                  <w:marTop w:val="0"/>
                                  <w:marBottom w:val="0"/>
                                  <w:divBdr>
                                    <w:top w:val="none" w:sz="0" w:space="0" w:color="auto"/>
                                    <w:left w:val="none" w:sz="0" w:space="0" w:color="auto"/>
                                    <w:bottom w:val="none" w:sz="0" w:space="0" w:color="auto"/>
                                    <w:right w:val="none" w:sz="0" w:space="0" w:color="auto"/>
                                  </w:divBdr>
                                  <w:divsChild>
                                    <w:div w:id="16079070">
                                      <w:marLeft w:val="0"/>
                                      <w:marRight w:val="0"/>
                                      <w:marTop w:val="0"/>
                                      <w:marBottom w:val="0"/>
                                      <w:divBdr>
                                        <w:top w:val="none" w:sz="0" w:space="0" w:color="auto"/>
                                        <w:left w:val="none" w:sz="0" w:space="0" w:color="auto"/>
                                        <w:bottom w:val="none" w:sz="0" w:space="0" w:color="auto"/>
                                        <w:right w:val="none" w:sz="0" w:space="0" w:color="auto"/>
                                      </w:divBdr>
                                      <w:divsChild>
                                        <w:div w:id="791631865">
                                          <w:marLeft w:val="0"/>
                                          <w:marRight w:val="0"/>
                                          <w:marTop w:val="0"/>
                                          <w:marBottom w:val="0"/>
                                          <w:divBdr>
                                            <w:top w:val="none" w:sz="0" w:space="0" w:color="auto"/>
                                            <w:left w:val="none" w:sz="0" w:space="0" w:color="auto"/>
                                            <w:bottom w:val="none" w:sz="0" w:space="0" w:color="auto"/>
                                            <w:right w:val="none" w:sz="0" w:space="0" w:color="auto"/>
                                          </w:divBdr>
                                          <w:divsChild>
                                            <w:div w:id="1632595650">
                                              <w:marLeft w:val="0"/>
                                              <w:marRight w:val="0"/>
                                              <w:marTop w:val="0"/>
                                              <w:marBottom w:val="0"/>
                                              <w:divBdr>
                                                <w:top w:val="none" w:sz="0" w:space="0" w:color="auto"/>
                                                <w:left w:val="none" w:sz="0" w:space="0" w:color="auto"/>
                                                <w:bottom w:val="none" w:sz="0" w:space="0" w:color="auto"/>
                                                <w:right w:val="none" w:sz="0" w:space="0" w:color="auto"/>
                                              </w:divBdr>
                                              <w:divsChild>
                                                <w:div w:id="18450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539014">
      <w:bodyDiv w:val="1"/>
      <w:marLeft w:val="0"/>
      <w:marRight w:val="0"/>
      <w:marTop w:val="0"/>
      <w:marBottom w:val="0"/>
      <w:divBdr>
        <w:top w:val="none" w:sz="0" w:space="0" w:color="auto"/>
        <w:left w:val="none" w:sz="0" w:space="0" w:color="auto"/>
        <w:bottom w:val="none" w:sz="0" w:space="0" w:color="auto"/>
        <w:right w:val="none" w:sz="0" w:space="0" w:color="auto"/>
      </w:divBdr>
    </w:div>
    <w:div w:id="1896233474">
      <w:bodyDiv w:val="1"/>
      <w:marLeft w:val="0"/>
      <w:marRight w:val="0"/>
      <w:marTop w:val="0"/>
      <w:marBottom w:val="0"/>
      <w:divBdr>
        <w:top w:val="none" w:sz="0" w:space="0" w:color="auto"/>
        <w:left w:val="none" w:sz="0" w:space="0" w:color="auto"/>
        <w:bottom w:val="none" w:sz="0" w:space="0" w:color="auto"/>
        <w:right w:val="none" w:sz="0" w:space="0" w:color="auto"/>
      </w:divBdr>
    </w:div>
    <w:div w:id="1923298862">
      <w:bodyDiv w:val="1"/>
      <w:marLeft w:val="0"/>
      <w:marRight w:val="0"/>
      <w:marTop w:val="0"/>
      <w:marBottom w:val="0"/>
      <w:divBdr>
        <w:top w:val="none" w:sz="0" w:space="0" w:color="auto"/>
        <w:left w:val="none" w:sz="0" w:space="0" w:color="auto"/>
        <w:bottom w:val="none" w:sz="0" w:space="0" w:color="auto"/>
        <w:right w:val="none" w:sz="0" w:space="0" w:color="auto"/>
      </w:divBdr>
    </w:div>
    <w:div w:id="2045716419">
      <w:bodyDiv w:val="1"/>
      <w:marLeft w:val="0"/>
      <w:marRight w:val="0"/>
      <w:marTop w:val="0"/>
      <w:marBottom w:val="0"/>
      <w:divBdr>
        <w:top w:val="none" w:sz="0" w:space="0" w:color="auto"/>
        <w:left w:val="none" w:sz="0" w:space="0" w:color="auto"/>
        <w:bottom w:val="none" w:sz="0" w:space="0" w:color="auto"/>
        <w:right w:val="none" w:sz="0" w:space="0" w:color="auto"/>
      </w:divBdr>
      <w:divsChild>
        <w:div w:id="614480226">
          <w:marLeft w:val="547"/>
          <w:marRight w:val="0"/>
          <w:marTop w:val="154"/>
          <w:marBottom w:val="0"/>
          <w:divBdr>
            <w:top w:val="none" w:sz="0" w:space="0" w:color="auto"/>
            <w:left w:val="none" w:sz="0" w:space="0" w:color="auto"/>
            <w:bottom w:val="none" w:sz="0" w:space="0" w:color="auto"/>
            <w:right w:val="none" w:sz="0" w:space="0" w:color="auto"/>
          </w:divBdr>
        </w:div>
        <w:div w:id="118884458">
          <w:marLeft w:val="547"/>
          <w:marRight w:val="0"/>
          <w:marTop w:val="154"/>
          <w:marBottom w:val="0"/>
          <w:divBdr>
            <w:top w:val="none" w:sz="0" w:space="0" w:color="auto"/>
            <w:left w:val="none" w:sz="0" w:space="0" w:color="auto"/>
            <w:bottom w:val="none" w:sz="0" w:space="0" w:color="auto"/>
            <w:right w:val="none" w:sz="0" w:space="0" w:color="auto"/>
          </w:divBdr>
        </w:div>
        <w:div w:id="15764356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kk.lee.2013@smu.edu.s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kle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08DBB521-2E01-4E47-B66E-80BF613EE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24</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School of Information Systems, Singapore Management University	Page</dc:creator>
  <cp:lastModifiedBy>KOH Kwan Chin</cp:lastModifiedBy>
  <cp:revision>2</cp:revision>
  <cp:lastPrinted>2015-08-24T05:28:00Z</cp:lastPrinted>
  <dcterms:created xsi:type="dcterms:W3CDTF">2017-01-02T10:56:00Z</dcterms:created>
  <dcterms:modified xsi:type="dcterms:W3CDTF">2017-01-02T10:56:00Z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